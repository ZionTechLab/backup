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26C" w:rsidRDefault="001F626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93"/>
        <w:gridCol w:w="1903"/>
      </w:tblGrid>
      <w:tr w:rsidR="00AA7471" w:rsidTr="00D7779C">
        <w:trPr>
          <w:trHeight w:val="268"/>
        </w:trPr>
        <w:tc>
          <w:tcPr>
            <w:tcW w:w="11807" w:type="dxa"/>
          </w:tcPr>
          <w:p w:rsidR="00AA7471" w:rsidRDefault="00A0038B" w:rsidP="00EC13B9">
            <w:pPr>
              <w:pStyle w:val="Title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A</w:t>
            </w:r>
            <w:r w:rsidR="007A7F6F">
              <w:rPr>
                <w:sz w:val="20"/>
                <w:szCs w:val="20"/>
                <w:u w:val="single"/>
              </w:rPr>
              <w:t>TODIAD</w:t>
            </w:r>
            <w:r>
              <w:rPr>
                <w:sz w:val="20"/>
                <w:szCs w:val="20"/>
                <w:u w:val="single"/>
              </w:rPr>
              <w:t xml:space="preserve"> 3 </w:t>
            </w:r>
            <w:r w:rsidR="007A7F6F">
              <w:rPr>
                <w:sz w:val="20"/>
                <w:szCs w:val="20"/>
                <w:u w:val="single"/>
              </w:rPr>
              <w:t>–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="007A7F6F">
              <w:rPr>
                <w:sz w:val="20"/>
                <w:szCs w:val="20"/>
                <w:u w:val="single"/>
              </w:rPr>
              <w:t xml:space="preserve">CAIS AM GYDNABYDDIAETH O DDYSGU ARDYSTIEDIG BLAENOROL </w:t>
            </w:r>
            <w:r w:rsidR="001F626C" w:rsidRPr="001F626C">
              <w:rPr>
                <w:sz w:val="20"/>
                <w:szCs w:val="20"/>
                <w:u w:val="single"/>
              </w:rPr>
              <w:t xml:space="preserve">(RPL) </w:t>
            </w:r>
          </w:p>
          <w:p w:rsidR="009A5DD4" w:rsidRPr="006908C5" w:rsidRDefault="007A7F6F" w:rsidP="007A7F6F">
            <w:pPr>
              <w:rPr>
                <w:szCs w:val="16"/>
              </w:rPr>
            </w:pPr>
            <w:proofErr w:type="spellStart"/>
            <w:r>
              <w:rPr>
                <w:szCs w:val="16"/>
              </w:rPr>
              <w:t>Rhaid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cwblhau’r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ffurlen</w:t>
            </w:r>
            <w:proofErr w:type="spellEnd"/>
            <w:r>
              <w:rPr>
                <w:szCs w:val="16"/>
              </w:rPr>
              <w:t xml:space="preserve"> hon </w:t>
            </w:r>
            <w:proofErr w:type="spellStart"/>
            <w:r>
              <w:rPr>
                <w:szCs w:val="16"/>
              </w:rPr>
              <w:t>yn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llawn</w:t>
            </w:r>
            <w:proofErr w:type="spellEnd"/>
            <w:r>
              <w:rPr>
                <w:szCs w:val="16"/>
              </w:rPr>
              <w:t xml:space="preserve"> pan </w:t>
            </w:r>
            <w:proofErr w:type="spellStart"/>
            <w:r>
              <w:rPr>
                <w:szCs w:val="16"/>
              </w:rPr>
              <w:t>wneir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cais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i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gael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eithriad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credydol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a’i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chyflwyno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gyda’r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dystiolaeth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angenrhediol</w:t>
            </w:r>
            <w:proofErr w:type="spellEnd"/>
            <w:r>
              <w:rPr>
                <w:szCs w:val="16"/>
              </w:rPr>
              <w:t xml:space="preserve">, </w:t>
            </w:r>
            <w:proofErr w:type="spellStart"/>
            <w:r>
              <w:rPr>
                <w:szCs w:val="16"/>
              </w:rPr>
              <w:t>fel</w:t>
            </w:r>
            <w:proofErr w:type="spellEnd"/>
            <w:r>
              <w:rPr>
                <w:szCs w:val="16"/>
              </w:rPr>
              <w:t xml:space="preserve"> a </w:t>
            </w:r>
            <w:proofErr w:type="spellStart"/>
            <w:r>
              <w:rPr>
                <w:szCs w:val="16"/>
              </w:rPr>
              <w:t>amlineelir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yn</w:t>
            </w:r>
            <w:proofErr w:type="spellEnd"/>
            <w:r>
              <w:rPr>
                <w:szCs w:val="16"/>
              </w:rPr>
              <w:t xml:space="preserve"> y </w:t>
            </w:r>
            <w:proofErr w:type="spellStart"/>
            <w:r>
              <w:rPr>
                <w:szCs w:val="16"/>
              </w:rPr>
              <w:t>canllawiau</w:t>
            </w:r>
            <w:proofErr w:type="spellEnd"/>
            <w:r>
              <w:rPr>
                <w:szCs w:val="16"/>
              </w:rPr>
              <w:t xml:space="preserve"> RPL</w:t>
            </w:r>
            <w:r w:rsidR="00D7779C" w:rsidRPr="006908C5">
              <w:rPr>
                <w:szCs w:val="16"/>
              </w:rPr>
              <w:t>.</w:t>
            </w:r>
          </w:p>
        </w:tc>
        <w:tc>
          <w:tcPr>
            <w:tcW w:w="1873" w:type="dxa"/>
          </w:tcPr>
          <w:p w:rsidR="008850B7" w:rsidRDefault="008850B7" w:rsidP="008850B7">
            <w:pPr>
              <w:pStyle w:val="Logo"/>
              <w:jc w:val="left"/>
            </w:pPr>
          </w:p>
        </w:tc>
      </w:tr>
    </w:tbl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855"/>
        <w:gridCol w:w="3881"/>
        <w:gridCol w:w="288"/>
        <w:gridCol w:w="874"/>
        <w:gridCol w:w="849"/>
        <w:gridCol w:w="2585"/>
        <w:gridCol w:w="1005"/>
        <w:gridCol w:w="2649"/>
        <w:gridCol w:w="866"/>
      </w:tblGrid>
      <w:tr w:rsidR="002F1595" w:rsidRPr="002A733C" w:rsidTr="00074405">
        <w:trPr>
          <w:trHeight w:hRule="exact" w:val="288"/>
        </w:trPr>
        <w:tc>
          <w:tcPr>
            <w:tcW w:w="13852" w:type="dxa"/>
            <w:gridSpan w:val="9"/>
            <w:shd w:val="clear" w:color="auto" w:fill="D9D9D9" w:themeFill="background1" w:themeFillShade="D9"/>
            <w:vAlign w:val="center"/>
          </w:tcPr>
          <w:p w:rsidR="002F1595" w:rsidRPr="00AA7471" w:rsidRDefault="007A7F6F" w:rsidP="00F6662B">
            <w:pPr>
              <w:pStyle w:val="Heading1"/>
              <w:jc w:val="center"/>
            </w:pPr>
            <w:r>
              <w:t>GWYBODAETH Y MYFYRIWR</w:t>
            </w:r>
          </w:p>
        </w:tc>
      </w:tr>
      <w:tr w:rsidR="002F1595" w:rsidRPr="002A733C" w:rsidTr="00074405">
        <w:trPr>
          <w:trHeight w:hRule="exact" w:val="227"/>
        </w:trPr>
        <w:tc>
          <w:tcPr>
            <w:tcW w:w="4736" w:type="dxa"/>
            <w:gridSpan w:val="2"/>
            <w:vAlign w:val="center"/>
          </w:tcPr>
          <w:p w:rsidR="002F1595" w:rsidRPr="005E76E8" w:rsidRDefault="007A7F6F" w:rsidP="002A733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Enw</w:t>
            </w:r>
            <w:proofErr w:type="spellEnd"/>
          </w:p>
        </w:tc>
        <w:tc>
          <w:tcPr>
            <w:tcW w:w="9116" w:type="dxa"/>
            <w:gridSpan w:val="7"/>
            <w:vAlign w:val="center"/>
          </w:tcPr>
          <w:p w:rsidR="002F1595" w:rsidRPr="00F50ED6" w:rsidRDefault="002F1595" w:rsidP="002A733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2F1595" w:rsidRPr="002A733C" w:rsidTr="00074405">
        <w:trPr>
          <w:trHeight w:hRule="exact" w:val="227"/>
        </w:trPr>
        <w:tc>
          <w:tcPr>
            <w:tcW w:w="4736" w:type="dxa"/>
            <w:gridSpan w:val="2"/>
            <w:vAlign w:val="center"/>
          </w:tcPr>
          <w:p w:rsidR="002F1595" w:rsidRPr="005E76E8" w:rsidRDefault="007A7F6F" w:rsidP="007A7F6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Rhif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Adnabod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Myfyriwr</w:t>
            </w:r>
            <w:proofErr w:type="spellEnd"/>
            <w:r w:rsidR="00377EE5"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gael</w:t>
            </w:r>
            <w:proofErr w:type="spellEnd"/>
            <w:r w:rsidR="00377EE5">
              <w:rPr>
                <w:sz w:val="18"/>
                <w:szCs w:val="18"/>
              </w:rPr>
              <w:t>)</w:t>
            </w:r>
          </w:p>
        </w:tc>
        <w:tc>
          <w:tcPr>
            <w:tcW w:w="9116" w:type="dxa"/>
            <w:gridSpan w:val="7"/>
            <w:vAlign w:val="center"/>
          </w:tcPr>
          <w:p w:rsidR="002F1595" w:rsidRPr="00F50ED6" w:rsidRDefault="00494658" w:rsidP="002A733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</w:tr>
      <w:tr w:rsidR="002F1595" w:rsidRPr="002A733C" w:rsidTr="00074405">
        <w:trPr>
          <w:trHeight w:hRule="exact" w:val="227"/>
        </w:trPr>
        <w:tc>
          <w:tcPr>
            <w:tcW w:w="4736" w:type="dxa"/>
            <w:gridSpan w:val="2"/>
            <w:vAlign w:val="center"/>
          </w:tcPr>
          <w:p w:rsidR="002F1595" w:rsidRPr="005E76E8" w:rsidRDefault="007A7F6F" w:rsidP="002A733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Cyfeiriad</w:t>
            </w:r>
            <w:proofErr w:type="spellEnd"/>
            <w:r>
              <w:rPr>
                <w:sz w:val="18"/>
                <w:szCs w:val="18"/>
              </w:rPr>
              <w:t xml:space="preserve"> e-</w:t>
            </w:r>
            <w:proofErr w:type="spellStart"/>
            <w:r>
              <w:rPr>
                <w:sz w:val="18"/>
                <w:szCs w:val="18"/>
              </w:rPr>
              <w:t>bost</w:t>
            </w:r>
            <w:proofErr w:type="spellEnd"/>
          </w:p>
        </w:tc>
        <w:tc>
          <w:tcPr>
            <w:tcW w:w="9116" w:type="dxa"/>
            <w:gridSpan w:val="7"/>
            <w:vAlign w:val="center"/>
          </w:tcPr>
          <w:p w:rsidR="003D74AB" w:rsidRPr="00F50ED6" w:rsidRDefault="003D74AB" w:rsidP="002A733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  <w:p w:rsidR="003D74AB" w:rsidRPr="00F50ED6" w:rsidRDefault="003D74AB" w:rsidP="002A733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  <w:p w:rsidR="003D74AB" w:rsidRPr="00F50ED6" w:rsidRDefault="003D74AB" w:rsidP="002A733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  <w:p w:rsidR="003D74AB" w:rsidRPr="00F50ED6" w:rsidRDefault="003D74AB" w:rsidP="002A733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2F1595" w:rsidRPr="002A733C" w:rsidTr="00074405">
        <w:trPr>
          <w:trHeight w:hRule="exact" w:val="227"/>
        </w:trPr>
        <w:tc>
          <w:tcPr>
            <w:tcW w:w="4736" w:type="dxa"/>
            <w:gridSpan w:val="2"/>
            <w:vAlign w:val="center"/>
          </w:tcPr>
          <w:p w:rsidR="002F1595" w:rsidRPr="005E76E8" w:rsidRDefault="000D4694" w:rsidP="002A733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Cyf</w:t>
            </w:r>
            <w:r w:rsidR="00FD4132">
              <w:rPr>
                <w:sz w:val="18"/>
                <w:szCs w:val="18"/>
              </w:rPr>
              <w:t>adran</w:t>
            </w:r>
            <w:proofErr w:type="spellEnd"/>
          </w:p>
        </w:tc>
        <w:sdt>
          <w:sdtPr>
            <w:rPr>
              <w:rFonts w:asciiTheme="majorHAnsi" w:hAnsiTheme="majorHAnsi" w:cstheme="majorHAnsi"/>
              <w:sz w:val="18"/>
              <w:szCs w:val="18"/>
            </w:rPr>
            <w:id w:val="1553664730"/>
            <w:lock w:val="sdtLocked"/>
            <w:placeholder>
              <w:docPart w:val="2095AF866C754A94BDB92ABE30064E31"/>
            </w:placeholder>
            <w:dropDownList>
              <w:listItem w:displayText="Dewiswch eitem" w:value="Dewiswch eitem"/>
              <w:listItem w:displayText="Cyfadran y Celfyddydau, Gwyddorau a Thechnoleg" w:value="Cyfadran y Celfyddydau, Gwyddorau a Thechnoleg"/>
              <w:listItem w:displayText="Cyfradan Gwyddorau Cymdeithasol a Bywyd" w:value="Cyfradan Gwyddorau Cymdeithasol a Bywyd"/>
            </w:dropDownList>
          </w:sdtPr>
          <w:sdtEndPr/>
          <w:sdtContent>
            <w:tc>
              <w:tcPr>
                <w:tcW w:w="9116" w:type="dxa"/>
                <w:gridSpan w:val="7"/>
                <w:vAlign w:val="center"/>
              </w:tcPr>
              <w:p w:rsidR="002F1595" w:rsidRPr="00F50ED6" w:rsidRDefault="000D4694" w:rsidP="00413DE8">
                <w:pPr>
                  <w:rPr>
                    <w:rFonts w:asciiTheme="majorHAnsi" w:hAnsiTheme="majorHAnsi" w:cstheme="majorHAnsi"/>
                    <w:color w:val="4F81BD" w:themeColor="accent1"/>
                    <w:sz w:val="18"/>
                    <w:szCs w:val="18"/>
                  </w:rPr>
                </w:pPr>
                <w:r>
                  <w:rPr>
                    <w:rFonts w:asciiTheme="majorHAnsi" w:hAnsiTheme="majorHAnsi" w:cstheme="majorHAnsi"/>
                    <w:sz w:val="18"/>
                    <w:szCs w:val="18"/>
                  </w:rPr>
                  <w:t>Dewiswch eitem</w:t>
                </w:r>
              </w:p>
            </w:tc>
          </w:sdtContent>
        </w:sdt>
      </w:tr>
      <w:tr w:rsidR="002F1595" w:rsidRPr="002A733C" w:rsidTr="00074405">
        <w:trPr>
          <w:trHeight w:hRule="exact" w:val="227"/>
        </w:trPr>
        <w:tc>
          <w:tcPr>
            <w:tcW w:w="4736" w:type="dxa"/>
            <w:gridSpan w:val="2"/>
            <w:vAlign w:val="center"/>
          </w:tcPr>
          <w:p w:rsidR="002F1595" w:rsidRPr="00D7779C" w:rsidRDefault="005E2102" w:rsidP="005E21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Partner </w:t>
            </w:r>
            <w:proofErr w:type="spellStart"/>
            <w:r>
              <w:rPr>
                <w:sz w:val="18"/>
                <w:szCs w:val="18"/>
              </w:rPr>
              <w:t>Prifysgol</w:t>
            </w:r>
            <w:proofErr w:type="spellEnd"/>
            <w:r w:rsidR="00D7779C" w:rsidRPr="00D7779C">
              <w:rPr>
                <w:sz w:val="18"/>
                <w:szCs w:val="18"/>
              </w:rPr>
              <w:t xml:space="preserve"> Glynd</w:t>
            </w:r>
            <w:r w:rsidR="00D7779C" w:rsidRPr="00D7779C">
              <w:rPr>
                <w:rFonts w:cstheme="minorHAnsi"/>
                <w:sz w:val="18"/>
                <w:szCs w:val="18"/>
              </w:rPr>
              <w:t>ŵ</w:t>
            </w:r>
            <w:r w:rsidR="00D7779C" w:rsidRPr="00D7779C">
              <w:rPr>
                <w:sz w:val="18"/>
                <w:szCs w:val="18"/>
              </w:rPr>
              <w:t xml:space="preserve">r </w:t>
            </w:r>
            <w:proofErr w:type="spellStart"/>
            <w:r>
              <w:rPr>
                <w:sz w:val="18"/>
                <w:szCs w:val="18"/>
              </w:rPr>
              <w:t>Wrecsam</w:t>
            </w:r>
            <w:proofErr w:type="spellEnd"/>
            <w:r w:rsidR="003F2F17" w:rsidRPr="00D7779C"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berthnasol</w:t>
            </w:r>
            <w:proofErr w:type="spellEnd"/>
            <w:r w:rsidR="003F2F17" w:rsidRPr="00D7779C">
              <w:rPr>
                <w:sz w:val="18"/>
                <w:szCs w:val="18"/>
              </w:rPr>
              <w:t>)</w:t>
            </w:r>
          </w:p>
        </w:tc>
        <w:sdt>
          <w:sdtPr>
            <w:rPr>
              <w:rFonts w:asciiTheme="majorHAnsi" w:hAnsiTheme="majorHAnsi" w:cstheme="majorHAnsi"/>
              <w:sz w:val="18"/>
              <w:szCs w:val="18"/>
            </w:rPr>
            <w:id w:val="-1504114912"/>
            <w:placeholder>
              <w:docPart w:val="DefaultPlaceholder_-1854013439"/>
            </w:placeholder>
            <w:showingPlcHdr/>
            <w:dropDownList>
              <w:listItem w:value="Dewiswch eitem."/>
              <w:listItem w:displayText="Acupuncture Association of Chartered Physiotherapists (AACP)" w:value="Acupuncture Association of Chartered Physiotherapists (AACP)"/>
              <w:listItem w:displayText="Barking &amp; Dagenham College" w:value="Barking &amp; Dagenham College"/>
              <w:listItem w:displayText="Coleg Cambria" w:value="Coleg Cambria"/>
              <w:listItem w:displayText="Coleg Gwyr Abertawe" w:value="Coleg Gwyr Abertawe"/>
              <w:listItem w:displayText="Grŵp Llandrillo Menai " w:value="Grŵp Llandrillo Menai "/>
              <w:listItem w:displayText="Grŵp NPTC" w:value="Grŵp NPTC"/>
              <w:listItem w:displayText="Inchbald School of Design" w:value="Inchbald School of Design"/>
              <w:listItem w:displayText="Hong Kong Management Association" w:value="Hong Kong Management Association"/>
              <w:listItem w:displayText="SHRM College, Singapore" w:value="SHRM College, Singapore"/>
              <w:listItem w:displayText="Despark College, Malaysia" w:value="Despark College, Malaysia"/>
              <w:listItem w:displayText="MBS College of Crete" w:value="MBS College of Crete"/>
            </w:dropDownList>
          </w:sdtPr>
          <w:sdtEndPr/>
          <w:sdtContent>
            <w:tc>
              <w:tcPr>
                <w:tcW w:w="9116" w:type="dxa"/>
                <w:gridSpan w:val="7"/>
                <w:vAlign w:val="center"/>
              </w:tcPr>
              <w:p w:rsidR="002F1595" w:rsidRPr="00F50ED6" w:rsidRDefault="00DE5A1D" w:rsidP="002A733C">
                <w:pPr>
                  <w:rPr>
                    <w:rFonts w:asciiTheme="majorHAnsi" w:hAnsiTheme="majorHAnsi" w:cstheme="majorHAnsi"/>
                    <w:color w:val="4F81BD" w:themeColor="accent1"/>
                    <w:sz w:val="18"/>
                    <w:szCs w:val="18"/>
                  </w:rPr>
                </w:pPr>
                <w:r w:rsidRPr="00F50ED6">
                  <w:rPr>
                    <w:rStyle w:val="PlaceholderText"/>
                    <w:rFonts w:asciiTheme="majorHAnsi" w:hAnsiTheme="majorHAnsi" w:cstheme="majorHAnsi"/>
                    <w:sz w:val="18"/>
                    <w:szCs w:val="18"/>
                  </w:rPr>
                  <w:t>Choose an item.</w:t>
                </w:r>
              </w:p>
            </w:tc>
          </w:sdtContent>
        </w:sdt>
      </w:tr>
      <w:tr w:rsidR="00A54743" w:rsidRPr="002A733C" w:rsidTr="00074405">
        <w:trPr>
          <w:trHeight w:hRule="exact" w:val="227"/>
        </w:trPr>
        <w:tc>
          <w:tcPr>
            <w:tcW w:w="4736" w:type="dxa"/>
            <w:gridSpan w:val="2"/>
            <w:vAlign w:val="center"/>
          </w:tcPr>
          <w:p w:rsidR="00A54743" w:rsidRPr="00D7779C" w:rsidRDefault="005E2102" w:rsidP="005E210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yw’r</w:t>
            </w:r>
            <w:proofErr w:type="spellEnd"/>
            <w:r>
              <w:rPr>
                <w:sz w:val="18"/>
                <w:szCs w:val="18"/>
              </w:rPr>
              <w:t xml:space="preserve"> p</w:t>
            </w:r>
            <w:r w:rsidR="00A54743">
              <w:rPr>
                <w:sz w:val="18"/>
                <w:szCs w:val="18"/>
              </w:rPr>
              <w:t xml:space="preserve">artner </w:t>
            </w:r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rhestr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teipiwch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yma</w:t>
            </w:r>
            <w:proofErr w:type="spellEnd"/>
          </w:p>
        </w:tc>
        <w:tc>
          <w:tcPr>
            <w:tcW w:w="9116" w:type="dxa"/>
            <w:gridSpan w:val="7"/>
            <w:vAlign w:val="center"/>
          </w:tcPr>
          <w:p w:rsidR="00A54743" w:rsidRPr="00F50ED6" w:rsidRDefault="00A54743" w:rsidP="002A733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2F1595" w:rsidRPr="002A733C" w:rsidTr="00074405">
        <w:trPr>
          <w:trHeight w:hRule="exact" w:val="227"/>
        </w:trPr>
        <w:tc>
          <w:tcPr>
            <w:tcW w:w="4736" w:type="dxa"/>
            <w:gridSpan w:val="2"/>
            <w:vAlign w:val="center"/>
          </w:tcPr>
          <w:p w:rsidR="002F1595" w:rsidRPr="00D7779C" w:rsidRDefault="005E2102" w:rsidP="005E210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Rhaglen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Prifysgol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7974AB" w:rsidRPr="00D7779C">
              <w:rPr>
                <w:sz w:val="18"/>
                <w:szCs w:val="18"/>
              </w:rPr>
              <w:t>Gl</w:t>
            </w:r>
            <w:r w:rsidR="003F2F17" w:rsidRPr="00D7779C">
              <w:rPr>
                <w:sz w:val="18"/>
                <w:szCs w:val="18"/>
              </w:rPr>
              <w:t>ynd</w:t>
            </w:r>
            <w:r w:rsidR="00204D2B" w:rsidRPr="00D7779C">
              <w:rPr>
                <w:rFonts w:cstheme="minorHAnsi"/>
                <w:sz w:val="18"/>
                <w:szCs w:val="18"/>
              </w:rPr>
              <w:t>ŵ</w:t>
            </w:r>
            <w:r w:rsidR="003F2F17" w:rsidRPr="00D7779C">
              <w:rPr>
                <w:sz w:val="18"/>
                <w:szCs w:val="18"/>
              </w:rPr>
              <w:t>r</w:t>
            </w:r>
            <w:r w:rsidR="002F1595" w:rsidRPr="00D7779C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Wrecsam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i’w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hastudio</w:t>
            </w:r>
            <w:proofErr w:type="spellEnd"/>
          </w:p>
        </w:tc>
        <w:tc>
          <w:tcPr>
            <w:tcW w:w="9116" w:type="dxa"/>
            <w:gridSpan w:val="7"/>
            <w:vAlign w:val="center"/>
          </w:tcPr>
          <w:p w:rsidR="002F1595" w:rsidRPr="00F50ED6" w:rsidRDefault="002F1595" w:rsidP="002A733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2F1595" w:rsidRPr="002A733C" w:rsidTr="00074405">
        <w:trPr>
          <w:trHeight w:hRule="exact" w:val="227"/>
        </w:trPr>
        <w:tc>
          <w:tcPr>
            <w:tcW w:w="4736" w:type="dxa"/>
            <w:gridSpan w:val="2"/>
            <w:vAlign w:val="center"/>
          </w:tcPr>
          <w:p w:rsidR="002F1595" w:rsidRPr="005E76E8" w:rsidRDefault="005E2102" w:rsidP="005E210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Lefel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mynediad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Mhrifysgol</w:t>
            </w:r>
            <w:proofErr w:type="spellEnd"/>
            <w:r w:rsidR="002F1595" w:rsidRPr="005E76E8">
              <w:rPr>
                <w:sz w:val="18"/>
                <w:szCs w:val="18"/>
              </w:rPr>
              <w:t xml:space="preserve"> G</w:t>
            </w:r>
            <w:r w:rsidR="003F2F17">
              <w:rPr>
                <w:sz w:val="18"/>
                <w:szCs w:val="18"/>
              </w:rPr>
              <w:t>lynd</w:t>
            </w:r>
            <w:r w:rsidR="00204D2B" w:rsidRPr="00204D2B">
              <w:rPr>
                <w:rFonts w:cstheme="minorHAnsi"/>
                <w:sz w:val="18"/>
                <w:szCs w:val="18"/>
              </w:rPr>
              <w:t>ŵ</w:t>
            </w:r>
            <w:r w:rsidR="003F2F17">
              <w:rPr>
                <w:sz w:val="18"/>
                <w:szCs w:val="18"/>
              </w:rPr>
              <w:t>r</w:t>
            </w:r>
            <w:r w:rsidR="00D7779C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Wrecsam</w:t>
            </w:r>
            <w:proofErr w:type="spellEnd"/>
          </w:p>
        </w:tc>
        <w:tc>
          <w:tcPr>
            <w:tcW w:w="9116" w:type="dxa"/>
            <w:gridSpan w:val="7"/>
            <w:vAlign w:val="center"/>
          </w:tcPr>
          <w:p w:rsidR="002F1595" w:rsidRPr="00F50ED6" w:rsidRDefault="002F1595" w:rsidP="002A733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2F1595" w:rsidRPr="002A733C" w:rsidTr="00074405">
        <w:trPr>
          <w:trHeight w:hRule="exact" w:val="502"/>
        </w:trPr>
        <w:tc>
          <w:tcPr>
            <w:tcW w:w="13852" w:type="dxa"/>
            <w:gridSpan w:val="9"/>
            <w:shd w:val="clear" w:color="auto" w:fill="D9D9D9" w:themeFill="background1" w:themeFillShade="D9"/>
            <w:vAlign w:val="center"/>
          </w:tcPr>
          <w:p w:rsidR="002F1595" w:rsidRPr="00D7779C" w:rsidRDefault="00D875D4" w:rsidP="00D875D4">
            <w:pPr>
              <w:pStyle w:val="Heading1"/>
              <w:jc w:val="center"/>
              <w:rPr>
                <w:szCs w:val="18"/>
              </w:rPr>
            </w:pPr>
            <w:r w:rsidRPr="00D875D4">
              <w:rPr>
                <w:rFonts w:ascii="Arial" w:hAnsi="Arial" w:cs="Arial"/>
              </w:rPr>
              <w:t>Ychwanegwch fanylion am fodiwlau</w:t>
            </w:r>
            <w:r>
              <w:rPr>
                <w:rFonts w:ascii="Arial" w:hAnsi="Arial" w:cs="Arial"/>
              </w:rPr>
              <w:t>/CYMWYSTERAU</w:t>
            </w:r>
            <w:r w:rsidRPr="00D875D4">
              <w:rPr>
                <w:rFonts w:ascii="Arial" w:hAnsi="Arial" w:cs="Arial"/>
              </w:rPr>
              <w:t xml:space="preserve"> a astudiwyd yn flaenorol</w:t>
            </w:r>
            <w:r w:rsidRPr="00954972">
              <w:rPr>
                <w:rFonts w:ascii="Arial" w:hAnsi="Arial" w:cs="Arial"/>
                <w:i/>
                <w:szCs w:val="22"/>
              </w:rPr>
              <w:t xml:space="preserve">. </w:t>
            </w:r>
            <w:r>
              <w:rPr>
                <w:color w:val="365F91" w:themeColor="accent1" w:themeShade="BF"/>
                <w:szCs w:val="18"/>
              </w:rPr>
              <w:t>SYLWER BOD POB LLINELL LAS YN ENGHRAIFFT YN UNIG,</w:t>
            </w:r>
            <w:r w:rsidR="00DB4CA3" w:rsidRPr="00D7779C">
              <w:rPr>
                <w:color w:val="365F91" w:themeColor="accent1" w:themeShade="BF"/>
                <w:szCs w:val="18"/>
              </w:rPr>
              <w:t xml:space="preserve"> </w:t>
            </w:r>
            <w:r w:rsidR="00D7779C" w:rsidRPr="00D7779C">
              <w:rPr>
                <w:color w:val="365F91" w:themeColor="accent1" w:themeShade="BF"/>
                <w:szCs w:val="18"/>
              </w:rPr>
              <w:t>AC</w:t>
            </w:r>
            <w:r>
              <w:rPr>
                <w:color w:val="365F91" w:themeColor="accent1" w:themeShade="BF"/>
                <w:szCs w:val="18"/>
              </w:rPr>
              <w:t xml:space="preserve"> Y GELLIR EI DILEU UNWAITH Y BYDD Y FFURFLEN WEDI’I CHWBLHAU</w:t>
            </w:r>
            <w:r w:rsidR="00D7779C" w:rsidRPr="00D7779C">
              <w:rPr>
                <w:color w:val="365F91" w:themeColor="accent1" w:themeShade="BF"/>
                <w:szCs w:val="18"/>
              </w:rPr>
              <w:t>.</w:t>
            </w:r>
          </w:p>
        </w:tc>
      </w:tr>
      <w:tr w:rsidR="002F1595" w:rsidRPr="002A733C" w:rsidTr="00074405">
        <w:trPr>
          <w:trHeight w:hRule="exact" w:val="403"/>
        </w:trPr>
        <w:tc>
          <w:tcPr>
            <w:tcW w:w="9332" w:type="dxa"/>
            <w:gridSpan w:val="6"/>
            <w:tcBorders>
              <w:right w:val="single" w:sz="24" w:space="0" w:color="auto"/>
            </w:tcBorders>
            <w:vAlign w:val="center"/>
          </w:tcPr>
          <w:p w:rsidR="002F1595" w:rsidRPr="002A733C" w:rsidRDefault="00D875D4" w:rsidP="00D875D4">
            <w:pPr>
              <w:jc w:val="center"/>
            </w:pPr>
            <w:proofErr w:type="spellStart"/>
            <w:r>
              <w:t>Dysgu</w:t>
            </w:r>
            <w:proofErr w:type="spellEnd"/>
            <w:r>
              <w:t xml:space="preserve"> </w:t>
            </w:r>
            <w:proofErr w:type="spellStart"/>
            <w:r>
              <w:t>Ardystiedig</w:t>
            </w:r>
            <w:proofErr w:type="spellEnd"/>
            <w:r>
              <w:t xml:space="preserve"> </w:t>
            </w:r>
            <w:proofErr w:type="spellStart"/>
            <w:r>
              <w:t>Blaenorol</w:t>
            </w:r>
            <w:proofErr w:type="spellEnd"/>
            <w:r>
              <w:t xml:space="preserve"> (RPL)</w:t>
            </w:r>
          </w:p>
        </w:tc>
        <w:tc>
          <w:tcPr>
            <w:tcW w:w="4520" w:type="dxa"/>
            <w:gridSpan w:val="3"/>
            <w:tcBorders>
              <w:left w:val="single" w:sz="24" w:space="0" w:color="auto"/>
            </w:tcBorders>
            <w:vAlign w:val="center"/>
          </w:tcPr>
          <w:p w:rsidR="002F1595" w:rsidRPr="002A733C" w:rsidRDefault="00EE7904" w:rsidP="00EE7904">
            <w:pPr>
              <w:jc w:val="center"/>
            </w:pPr>
            <w:proofErr w:type="spellStart"/>
            <w:r>
              <w:rPr>
                <w:szCs w:val="16"/>
              </w:rPr>
              <w:t>Modiwl</w:t>
            </w:r>
            <w:proofErr w:type="spellEnd"/>
            <w:r>
              <w:rPr>
                <w:szCs w:val="16"/>
              </w:rPr>
              <w:t xml:space="preserve">(au) </w:t>
            </w:r>
            <w:proofErr w:type="spellStart"/>
            <w:r>
              <w:rPr>
                <w:szCs w:val="16"/>
              </w:rPr>
              <w:t>Prifysgol</w:t>
            </w:r>
            <w:proofErr w:type="spellEnd"/>
            <w:r>
              <w:rPr>
                <w:szCs w:val="16"/>
              </w:rPr>
              <w:t xml:space="preserve"> </w:t>
            </w:r>
            <w:r w:rsidR="00D274C1" w:rsidRPr="00D274C1">
              <w:rPr>
                <w:szCs w:val="16"/>
              </w:rPr>
              <w:t>Glynd</w:t>
            </w:r>
            <w:r w:rsidR="00D274C1" w:rsidRPr="00D274C1">
              <w:rPr>
                <w:rFonts w:cstheme="minorHAnsi"/>
                <w:szCs w:val="16"/>
              </w:rPr>
              <w:t>ŵ</w:t>
            </w:r>
            <w:r w:rsidR="00D274C1" w:rsidRPr="00D274C1">
              <w:rPr>
                <w:szCs w:val="16"/>
              </w:rPr>
              <w:t xml:space="preserve">r </w:t>
            </w:r>
            <w:proofErr w:type="spellStart"/>
            <w:r>
              <w:rPr>
                <w:szCs w:val="16"/>
              </w:rPr>
              <w:t>Wrecsam</w:t>
            </w:r>
            <w:proofErr w:type="spellEnd"/>
            <w:r w:rsidR="002F1595">
              <w:t xml:space="preserve"> </w:t>
            </w:r>
            <w:proofErr w:type="spellStart"/>
            <w:r>
              <w:t>rydych</w:t>
            </w:r>
            <w:proofErr w:type="spellEnd"/>
            <w:r>
              <w:t xml:space="preserve"> </w:t>
            </w:r>
            <w:proofErr w:type="spellStart"/>
            <w:r>
              <w:t>yn</w:t>
            </w:r>
            <w:proofErr w:type="spellEnd"/>
            <w:r>
              <w:t xml:space="preserve"> </w:t>
            </w:r>
            <w:proofErr w:type="spellStart"/>
            <w:r>
              <w:t>hawlio</w:t>
            </w:r>
            <w:proofErr w:type="spellEnd"/>
            <w:r>
              <w:t xml:space="preserve"> </w:t>
            </w:r>
            <w:proofErr w:type="spellStart"/>
            <w:r>
              <w:t>eithriad</w:t>
            </w:r>
            <w:proofErr w:type="spellEnd"/>
            <w:r>
              <w:t xml:space="preserve"> </w:t>
            </w:r>
            <w:proofErr w:type="spellStart"/>
            <w:r>
              <w:t>rhagddynt</w:t>
            </w:r>
            <w:proofErr w:type="spellEnd"/>
          </w:p>
        </w:tc>
      </w:tr>
      <w:tr w:rsidR="005E76E8" w:rsidRPr="002A733C" w:rsidTr="00074405">
        <w:trPr>
          <w:trHeight w:hRule="exact" w:val="551"/>
        </w:trPr>
        <w:tc>
          <w:tcPr>
            <w:tcW w:w="855" w:type="dxa"/>
            <w:vAlign w:val="center"/>
          </w:tcPr>
          <w:p w:rsidR="005666F5" w:rsidRPr="002A733C" w:rsidRDefault="00EE7904" w:rsidP="00CF0141">
            <w:proofErr w:type="spellStart"/>
            <w:r>
              <w:t>Blwyddyn</w:t>
            </w:r>
            <w:proofErr w:type="spellEnd"/>
            <w:r>
              <w:t xml:space="preserve"> </w:t>
            </w:r>
            <w:proofErr w:type="spellStart"/>
            <w:r>
              <w:t>Calendr</w:t>
            </w:r>
            <w:proofErr w:type="spellEnd"/>
          </w:p>
        </w:tc>
        <w:tc>
          <w:tcPr>
            <w:tcW w:w="4169" w:type="dxa"/>
            <w:gridSpan w:val="2"/>
            <w:vAlign w:val="center"/>
          </w:tcPr>
          <w:p w:rsidR="005666F5" w:rsidRPr="002A733C" w:rsidRDefault="00EE7904" w:rsidP="00EE7904">
            <w:proofErr w:type="spellStart"/>
            <w:r>
              <w:t>Modiwl</w:t>
            </w:r>
            <w:proofErr w:type="spellEnd"/>
            <w:r>
              <w:t>(au</w:t>
            </w:r>
            <w:r w:rsidR="00F50DCF">
              <w:t>)/</w:t>
            </w:r>
            <w:proofErr w:type="spellStart"/>
            <w:r>
              <w:t>cymhwyster</w:t>
            </w:r>
            <w:proofErr w:type="spellEnd"/>
            <w:r>
              <w:t xml:space="preserve"> a </w:t>
            </w:r>
            <w:proofErr w:type="spellStart"/>
            <w:r>
              <w:t>gwblhawyd</w:t>
            </w:r>
            <w:proofErr w:type="spellEnd"/>
          </w:p>
        </w:tc>
        <w:tc>
          <w:tcPr>
            <w:tcW w:w="874" w:type="dxa"/>
            <w:vAlign w:val="center"/>
          </w:tcPr>
          <w:p w:rsidR="005666F5" w:rsidRPr="002A733C" w:rsidRDefault="005666F5" w:rsidP="00EE7904">
            <w:proofErr w:type="spellStart"/>
            <w:r>
              <w:t>Le</w:t>
            </w:r>
            <w:r w:rsidR="00EE7904">
              <w:t>f</w:t>
            </w:r>
            <w:r>
              <w:t>el</w:t>
            </w:r>
            <w:proofErr w:type="spellEnd"/>
            <w:r>
              <w:t xml:space="preserve"> </w:t>
            </w:r>
            <w:proofErr w:type="spellStart"/>
            <w:r w:rsidR="00EE7904">
              <w:t>neu</w:t>
            </w:r>
            <w:proofErr w:type="spellEnd"/>
            <w:r w:rsidR="00EE7904">
              <w:t xml:space="preserve"> </w:t>
            </w:r>
            <w:proofErr w:type="spellStart"/>
            <w:r w:rsidR="00EE7904">
              <w:t>gyfwerth</w:t>
            </w:r>
            <w:proofErr w:type="spellEnd"/>
          </w:p>
        </w:tc>
        <w:tc>
          <w:tcPr>
            <w:tcW w:w="849" w:type="dxa"/>
            <w:vAlign w:val="center"/>
          </w:tcPr>
          <w:p w:rsidR="005666F5" w:rsidRPr="002A733C" w:rsidRDefault="00EE7904" w:rsidP="00CF0141">
            <w:proofErr w:type="spellStart"/>
            <w:r>
              <w:t>Gwerth</w:t>
            </w:r>
            <w:proofErr w:type="spellEnd"/>
            <w:r>
              <w:t xml:space="preserve"> </w:t>
            </w:r>
            <w:proofErr w:type="spellStart"/>
            <w:r>
              <w:t>credydol</w:t>
            </w:r>
            <w:proofErr w:type="spellEnd"/>
          </w:p>
        </w:tc>
        <w:tc>
          <w:tcPr>
            <w:tcW w:w="2585" w:type="dxa"/>
            <w:tcBorders>
              <w:right w:val="single" w:sz="24" w:space="0" w:color="auto"/>
            </w:tcBorders>
            <w:vAlign w:val="center"/>
          </w:tcPr>
          <w:p w:rsidR="005666F5" w:rsidRPr="002A733C" w:rsidRDefault="00074405" w:rsidP="00074405">
            <w:proofErr w:type="spellStart"/>
            <w:r>
              <w:t>Corff</w:t>
            </w:r>
            <w:proofErr w:type="spellEnd"/>
            <w:r>
              <w:t xml:space="preserve"> </w:t>
            </w:r>
            <w:proofErr w:type="spellStart"/>
            <w:r>
              <w:t>Dyfarnu</w:t>
            </w:r>
            <w:proofErr w:type="spellEnd"/>
            <w:r w:rsidR="005666F5">
              <w:t xml:space="preserve"> (</w:t>
            </w:r>
            <w:proofErr w:type="spellStart"/>
            <w:r w:rsidR="005666F5">
              <w:t>e.</w:t>
            </w:r>
            <w:r>
              <w:t>e</w:t>
            </w:r>
            <w:proofErr w:type="spellEnd"/>
            <w:r w:rsidR="005666F5">
              <w:t xml:space="preserve">. </w:t>
            </w:r>
            <w:proofErr w:type="spellStart"/>
            <w:r>
              <w:t>Prifysgol</w:t>
            </w:r>
            <w:proofErr w:type="spellEnd"/>
            <w:r>
              <w:t xml:space="preserve"> </w:t>
            </w:r>
            <w:proofErr w:type="spellStart"/>
            <w:r>
              <w:t>neu</w:t>
            </w:r>
            <w:proofErr w:type="spellEnd"/>
            <w:r>
              <w:t xml:space="preserve"> </w:t>
            </w:r>
            <w:proofErr w:type="spellStart"/>
            <w:r>
              <w:t>Gorff</w:t>
            </w:r>
            <w:proofErr w:type="spellEnd"/>
            <w:r>
              <w:t xml:space="preserve"> </w:t>
            </w:r>
            <w:proofErr w:type="spellStart"/>
            <w:r>
              <w:t>Proffesiynol</w:t>
            </w:r>
            <w:proofErr w:type="spellEnd"/>
            <w:r w:rsidR="005666F5">
              <w:t>)</w:t>
            </w: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5666F5" w:rsidRPr="002A733C" w:rsidRDefault="00074405" w:rsidP="00CF0141">
            <w:r>
              <w:t xml:space="preserve">Cod </w:t>
            </w:r>
            <w:proofErr w:type="spellStart"/>
            <w:r>
              <w:t>Modiwl</w:t>
            </w:r>
            <w:proofErr w:type="spellEnd"/>
          </w:p>
        </w:tc>
        <w:tc>
          <w:tcPr>
            <w:tcW w:w="2649" w:type="dxa"/>
            <w:vAlign w:val="center"/>
          </w:tcPr>
          <w:p w:rsidR="005666F5" w:rsidRPr="002A733C" w:rsidRDefault="00074405" w:rsidP="00074405">
            <w:proofErr w:type="spellStart"/>
            <w:r>
              <w:t>Teitl</w:t>
            </w:r>
            <w:proofErr w:type="spellEnd"/>
            <w:r>
              <w:t xml:space="preserve"> </w:t>
            </w:r>
            <w:proofErr w:type="spellStart"/>
            <w:r>
              <w:t>Modiwl</w:t>
            </w:r>
            <w:proofErr w:type="spellEnd"/>
          </w:p>
        </w:tc>
        <w:tc>
          <w:tcPr>
            <w:tcW w:w="866" w:type="dxa"/>
            <w:vAlign w:val="center"/>
          </w:tcPr>
          <w:p w:rsidR="005666F5" w:rsidRPr="002A733C" w:rsidRDefault="00074405" w:rsidP="005666F5">
            <w:pPr>
              <w:jc w:val="center"/>
            </w:pPr>
            <w:proofErr w:type="spellStart"/>
            <w:r>
              <w:t>Gwerth</w:t>
            </w:r>
            <w:proofErr w:type="spellEnd"/>
            <w:r>
              <w:t xml:space="preserve"> </w:t>
            </w:r>
            <w:proofErr w:type="spellStart"/>
            <w:r>
              <w:t>credydol</w:t>
            </w:r>
            <w:proofErr w:type="spellEnd"/>
          </w:p>
        </w:tc>
      </w:tr>
      <w:tr w:rsidR="00F6662B" w:rsidRPr="002A733C" w:rsidTr="00492463">
        <w:trPr>
          <w:trHeight w:hRule="exact" w:val="584"/>
        </w:trPr>
        <w:tc>
          <w:tcPr>
            <w:tcW w:w="855" w:type="dxa"/>
            <w:vAlign w:val="center"/>
          </w:tcPr>
          <w:p w:rsidR="005666F5" w:rsidRPr="00F50ED6" w:rsidRDefault="00F6662B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201</w:t>
            </w:r>
            <w:r w:rsidR="00E41BDE"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6/17</w:t>
            </w:r>
          </w:p>
        </w:tc>
        <w:tc>
          <w:tcPr>
            <w:tcW w:w="4169" w:type="dxa"/>
            <w:gridSpan w:val="2"/>
            <w:vAlign w:val="center"/>
          </w:tcPr>
          <w:p w:rsidR="005666F5" w:rsidRPr="00F50ED6" w:rsidRDefault="001A7E2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Cyfathrebu</w:t>
            </w:r>
            <w:proofErr w:type="spellEnd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Proffesiynol</w:t>
            </w:r>
            <w:proofErr w:type="spellEnd"/>
          </w:p>
        </w:tc>
        <w:tc>
          <w:tcPr>
            <w:tcW w:w="874" w:type="dxa"/>
            <w:vAlign w:val="center"/>
          </w:tcPr>
          <w:p w:rsidR="005666F5" w:rsidRPr="00F50ED6" w:rsidRDefault="00E41BDE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4</w:t>
            </w:r>
          </w:p>
        </w:tc>
        <w:tc>
          <w:tcPr>
            <w:tcW w:w="849" w:type="dxa"/>
            <w:vAlign w:val="center"/>
          </w:tcPr>
          <w:p w:rsidR="005666F5" w:rsidRPr="00F50ED6" w:rsidRDefault="00E41BDE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20</w:t>
            </w:r>
          </w:p>
        </w:tc>
        <w:tc>
          <w:tcPr>
            <w:tcW w:w="2585" w:type="dxa"/>
            <w:tcBorders>
              <w:right w:val="single" w:sz="24" w:space="0" w:color="auto"/>
            </w:tcBorders>
            <w:vAlign w:val="center"/>
          </w:tcPr>
          <w:p w:rsidR="005666F5" w:rsidRPr="00F50ED6" w:rsidRDefault="00E41BDE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[institution]</w:t>
            </w: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5666F5" w:rsidRPr="00F50ED6" w:rsidRDefault="00E41BDE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BUS429</w:t>
            </w:r>
          </w:p>
        </w:tc>
        <w:tc>
          <w:tcPr>
            <w:tcW w:w="2649" w:type="dxa"/>
            <w:vAlign w:val="center"/>
          </w:tcPr>
          <w:p w:rsidR="005666F5" w:rsidRPr="00F50ED6" w:rsidRDefault="00492463" w:rsidP="00492463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Sgiliau</w:t>
            </w:r>
            <w:proofErr w:type="spellEnd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Cyfathrebu</w:t>
            </w:r>
            <w:proofErr w:type="spellEnd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Busnes</w:t>
            </w:r>
            <w:proofErr w:type="spellEnd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ar</w:t>
            </w:r>
            <w:proofErr w:type="spellEnd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gyfer</w:t>
            </w:r>
            <w:proofErr w:type="spellEnd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Marchnata</w:t>
            </w:r>
            <w:proofErr w:type="spellEnd"/>
            <w: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866" w:type="dxa"/>
            <w:vAlign w:val="center"/>
          </w:tcPr>
          <w:p w:rsidR="005666F5" w:rsidRPr="00F50ED6" w:rsidRDefault="00F6662B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20</w:t>
            </w:r>
          </w:p>
        </w:tc>
      </w:tr>
      <w:tr w:rsidR="00F6662B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  <w:vAlign w:val="center"/>
          </w:tcPr>
          <w:p w:rsidR="005666F5" w:rsidRPr="00F50ED6" w:rsidRDefault="005666F5" w:rsidP="00E41BDE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09528C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</w:tcPr>
          <w:p w:rsidR="0009528C" w:rsidRPr="00F50ED6" w:rsidRDefault="0009528C" w:rsidP="0009528C">
            <w:pPr>
              <w:jc w:val="both"/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09528C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</w:tcPr>
          <w:p w:rsidR="0009528C" w:rsidRPr="00F50ED6" w:rsidRDefault="0009528C" w:rsidP="0009528C">
            <w:pPr>
              <w:jc w:val="both"/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09528C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09528C" w:rsidRPr="00F50ED6" w:rsidRDefault="0009528C" w:rsidP="00E41BDE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</w:tcPr>
          <w:p w:rsidR="0009528C" w:rsidRPr="00F50ED6" w:rsidRDefault="0009528C" w:rsidP="0009528C">
            <w:pPr>
              <w:jc w:val="both"/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09528C" w:rsidRPr="00F50ED6" w:rsidRDefault="0009528C" w:rsidP="0009528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F6662B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5666F5" w:rsidRPr="00F50ED6" w:rsidRDefault="005666F5" w:rsidP="00CF0141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717F6C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717F6C" w:rsidRPr="00F50ED6" w:rsidRDefault="00717F6C" w:rsidP="00E41BDE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717F6C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717F6C" w:rsidRPr="00F50ED6" w:rsidRDefault="00717F6C" w:rsidP="00E41BDE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717F6C" w:rsidRPr="00F50ED6" w:rsidRDefault="00717F6C" w:rsidP="00E41BDE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717F6C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1D348B" w:rsidRDefault="001D348B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  <w:p w:rsidR="001D348B" w:rsidRPr="001D348B" w:rsidRDefault="001D348B" w:rsidP="001D348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1D348B" w:rsidRPr="001D348B" w:rsidRDefault="001D348B" w:rsidP="001D348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717F6C" w:rsidRPr="001D348B" w:rsidRDefault="00717F6C" w:rsidP="001D348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  <w:tr w:rsidR="00717F6C" w:rsidRPr="002A733C" w:rsidTr="00074405">
        <w:trPr>
          <w:trHeight w:hRule="exact" w:val="397"/>
        </w:trPr>
        <w:tc>
          <w:tcPr>
            <w:tcW w:w="855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4169" w:type="dxa"/>
            <w:gridSpan w:val="2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74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585" w:type="dxa"/>
            <w:tcBorders>
              <w:right w:val="single" w:sz="24" w:space="0" w:color="auto"/>
            </w:tcBorders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4" w:space="0" w:color="auto"/>
            </w:tcBorders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649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866" w:type="dxa"/>
            <w:vAlign w:val="center"/>
          </w:tcPr>
          <w:p w:rsidR="00717F6C" w:rsidRPr="00F50ED6" w:rsidRDefault="00717F6C" w:rsidP="00717F6C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</w:tr>
    </w:tbl>
    <w:p w:rsidR="002F1595" w:rsidRDefault="002F1595"/>
    <w:p w:rsidR="007948F9" w:rsidRDefault="007948F9" w:rsidP="00965779"/>
    <w:p w:rsidR="007948F9" w:rsidRPr="001F626C" w:rsidRDefault="00074405" w:rsidP="00965779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TEMPLED MAPIO</w:t>
      </w:r>
    </w:p>
    <w:p w:rsidR="001F626C" w:rsidRDefault="001F626C" w:rsidP="00965779"/>
    <w:p w:rsidR="001F626C" w:rsidRDefault="00074405" w:rsidP="001F626C">
      <w:pPr>
        <w:rPr>
          <w:rStyle w:val="Emphasis"/>
          <w:rFonts w:cs="Arial"/>
          <w:i w:val="0"/>
          <w:sz w:val="20"/>
          <w:szCs w:val="20"/>
          <w:u w:val="single"/>
        </w:rPr>
      </w:pPr>
      <w:proofErr w:type="spellStart"/>
      <w:r>
        <w:rPr>
          <w:rStyle w:val="Emphasis"/>
          <w:rFonts w:cs="Arial"/>
          <w:i w:val="0"/>
          <w:sz w:val="20"/>
          <w:szCs w:val="20"/>
        </w:rPr>
        <w:t>Gwnewch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yn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si</w:t>
      </w:r>
      <w:r>
        <w:rPr>
          <w:rStyle w:val="Emphasis"/>
          <w:rFonts w:ascii="Calibri" w:hAnsi="Calibri" w:cs="Arial"/>
          <w:i w:val="0"/>
          <w:sz w:val="20"/>
          <w:szCs w:val="20"/>
        </w:rPr>
        <w:t>ŵ</w:t>
      </w:r>
      <w:r>
        <w:rPr>
          <w:rStyle w:val="Emphasis"/>
          <w:rFonts w:cs="Arial"/>
          <w:i w:val="0"/>
          <w:sz w:val="20"/>
          <w:szCs w:val="20"/>
        </w:rPr>
        <w:t>r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bod y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templed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mapio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isod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wedi’i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gwblhau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i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ddangos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sut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mae’r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deilliannau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dysgu’n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cyfateb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i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bob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modiwl</w:t>
      </w:r>
      <w:proofErr w:type="spellEnd"/>
      <w:r w:rsidR="00335D62">
        <w:rPr>
          <w:rStyle w:val="Emphasis"/>
          <w:rFonts w:cs="Arial"/>
          <w:i w:val="0"/>
          <w:sz w:val="20"/>
          <w:szCs w:val="20"/>
        </w:rPr>
        <w:t xml:space="preserve">. </w:t>
      </w:r>
      <w:r>
        <w:rPr>
          <w:rStyle w:val="Emphasis"/>
          <w:rFonts w:cs="Arial"/>
          <w:i w:val="0"/>
          <w:sz w:val="20"/>
          <w:szCs w:val="20"/>
        </w:rPr>
        <w:t xml:space="preserve">Mae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rhaid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ichi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nodi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cyfatebiaeth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rhwng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y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modiwl</w:t>
      </w:r>
      <w:proofErr w:type="spellEnd"/>
      <w:r>
        <w:rPr>
          <w:rStyle w:val="Emphasis"/>
          <w:rFonts w:cs="Arial"/>
          <w:i w:val="0"/>
          <w:sz w:val="20"/>
          <w:szCs w:val="20"/>
        </w:rPr>
        <w:t>(</w:t>
      </w:r>
      <w:proofErr w:type="spellStart"/>
      <w:r>
        <w:rPr>
          <w:rStyle w:val="Emphasis"/>
          <w:rFonts w:cs="Arial"/>
          <w:i w:val="0"/>
          <w:sz w:val="20"/>
          <w:szCs w:val="20"/>
        </w:rPr>
        <w:t>ai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)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rydych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wedi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eu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cwblhau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a’r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modiwlau</w:t>
      </w:r>
      <w:proofErr w:type="spellEnd"/>
      <w:r w:rsidR="003D74AB"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Prifysgol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r w:rsidR="00AA7555">
        <w:rPr>
          <w:rStyle w:val="Emphasis"/>
          <w:rFonts w:cs="Arial"/>
          <w:i w:val="0"/>
          <w:sz w:val="20"/>
          <w:szCs w:val="20"/>
        </w:rPr>
        <w:t>Glynd</w:t>
      </w:r>
      <w:r w:rsidR="007C08B1" w:rsidRPr="00D7779C">
        <w:rPr>
          <w:rFonts w:cstheme="minorHAnsi"/>
          <w:sz w:val="18"/>
          <w:szCs w:val="18"/>
        </w:rPr>
        <w:t>ŵ</w:t>
      </w:r>
      <w:r w:rsidR="00AA7555">
        <w:rPr>
          <w:rStyle w:val="Emphasis"/>
          <w:rFonts w:cs="Arial"/>
          <w:i w:val="0"/>
          <w:sz w:val="20"/>
          <w:szCs w:val="20"/>
        </w:rPr>
        <w:t>r</w:t>
      </w:r>
      <w:r w:rsidR="007C08B1"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Wrecsam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rydych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yn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hawlio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eithriad</w:t>
      </w:r>
      <w:proofErr w:type="spellEnd"/>
      <w:r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>
        <w:rPr>
          <w:rStyle w:val="Emphasis"/>
          <w:rFonts w:cs="Arial"/>
          <w:i w:val="0"/>
          <w:sz w:val="20"/>
          <w:szCs w:val="20"/>
        </w:rPr>
        <w:t>rhagddynt</w:t>
      </w:r>
      <w:proofErr w:type="spellEnd"/>
      <w:r w:rsidR="00FB3650">
        <w:rPr>
          <w:rStyle w:val="Emphasis"/>
          <w:rFonts w:cs="Arial"/>
          <w:i w:val="0"/>
          <w:sz w:val="20"/>
          <w:szCs w:val="20"/>
        </w:rPr>
        <w:t>.</w:t>
      </w:r>
      <w:r w:rsidR="001F626C" w:rsidRPr="001F626C"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 w:rsidRPr="00074405">
        <w:rPr>
          <w:rStyle w:val="Emphasis"/>
          <w:rFonts w:cs="Arial"/>
          <w:i w:val="0"/>
          <w:sz w:val="20"/>
          <w:szCs w:val="20"/>
        </w:rPr>
        <w:t>Sylwer</w:t>
      </w:r>
      <w:proofErr w:type="spellEnd"/>
      <w:r w:rsidRPr="00074405">
        <w:rPr>
          <w:rStyle w:val="Emphasis"/>
          <w:rFonts w:cs="Arial"/>
          <w:sz w:val="20"/>
          <w:szCs w:val="20"/>
        </w:rPr>
        <w:t xml:space="preserve">: </w:t>
      </w:r>
      <w:proofErr w:type="spellStart"/>
      <w:r w:rsidRPr="00074405">
        <w:rPr>
          <w:rFonts w:cs="Arial"/>
          <w:sz w:val="20"/>
          <w:szCs w:val="20"/>
        </w:rPr>
        <w:t>Gellir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darparu'r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wybodaeth</w:t>
      </w:r>
      <w:proofErr w:type="spellEnd"/>
      <w:r w:rsidRPr="00074405">
        <w:rPr>
          <w:rFonts w:cs="Arial"/>
          <w:sz w:val="20"/>
          <w:szCs w:val="20"/>
        </w:rPr>
        <w:t xml:space="preserve"> hon </w:t>
      </w:r>
      <w:proofErr w:type="spellStart"/>
      <w:r w:rsidRPr="00074405">
        <w:rPr>
          <w:rFonts w:cs="Arial"/>
          <w:sz w:val="20"/>
          <w:szCs w:val="20"/>
        </w:rPr>
        <w:t>ar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lefel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modiwl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neu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raglen</w:t>
      </w:r>
      <w:proofErr w:type="spellEnd"/>
      <w:r w:rsidR="00835C7A" w:rsidRPr="001F626C">
        <w:rPr>
          <w:rStyle w:val="Emphasis"/>
          <w:rFonts w:cs="Arial"/>
          <w:i w:val="0"/>
          <w:sz w:val="20"/>
          <w:szCs w:val="20"/>
        </w:rPr>
        <w:t>.</w:t>
      </w:r>
      <w:r w:rsidR="00CA6FEF" w:rsidRPr="00CA6FEF">
        <w:rPr>
          <w:rStyle w:val="Emphasis"/>
          <w:rFonts w:cs="Arial"/>
          <w:i w:val="0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Os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darperir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gwybodaeth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fodiwlar</w:t>
      </w:r>
      <w:proofErr w:type="spellEnd"/>
      <w:r w:rsidRPr="00074405">
        <w:rPr>
          <w:rFonts w:cs="Arial"/>
          <w:sz w:val="20"/>
          <w:szCs w:val="20"/>
        </w:rPr>
        <w:t xml:space="preserve">, </w:t>
      </w:r>
      <w:proofErr w:type="spellStart"/>
      <w:r w:rsidRPr="00074405">
        <w:rPr>
          <w:rFonts w:cs="Arial"/>
          <w:sz w:val="20"/>
          <w:szCs w:val="20"/>
        </w:rPr>
        <w:t>nod</w:t>
      </w:r>
      <w:r>
        <w:rPr>
          <w:rFonts w:cs="Arial"/>
          <w:sz w:val="20"/>
          <w:szCs w:val="20"/>
        </w:rPr>
        <w:t>er</w:t>
      </w:r>
      <w:proofErr w:type="spellEnd"/>
      <w:r>
        <w:rPr>
          <w:rFonts w:cs="Arial"/>
          <w:sz w:val="20"/>
          <w:szCs w:val="20"/>
        </w:rPr>
        <w:t xml:space="preserve"> </w:t>
      </w:r>
      <w:proofErr w:type="spellStart"/>
      <w:r>
        <w:rPr>
          <w:rFonts w:cs="Arial"/>
          <w:sz w:val="20"/>
          <w:szCs w:val="20"/>
        </w:rPr>
        <w:t>yn</w:t>
      </w:r>
      <w:proofErr w:type="spellEnd"/>
      <w:r>
        <w:rPr>
          <w:rFonts w:cs="Arial"/>
          <w:sz w:val="20"/>
          <w:szCs w:val="20"/>
        </w:rPr>
        <w:t xml:space="preserve"> y </w:t>
      </w:r>
      <w:proofErr w:type="spellStart"/>
      <w:r>
        <w:rPr>
          <w:rFonts w:cs="Arial"/>
          <w:sz w:val="20"/>
          <w:szCs w:val="20"/>
        </w:rPr>
        <w:t>templed</w:t>
      </w:r>
      <w:proofErr w:type="spellEnd"/>
      <w:r w:rsidRPr="00074405">
        <w:rPr>
          <w:rFonts w:cs="Arial"/>
          <w:sz w:val="20"/>
          <w:szCs w:val="20"/>
        </w:rPr>
        <w:t xml:space="preserve"> y </w:t>
      </w:r>
      <w:proofErr w:type="spellStart"/>
      <w:r w:rsidRPr="00074405">
        <w:rPr>
          <w:rFonts w:cs="Arial"/>
          <w:sz w:val="20"/>
          <w:szCs w:val="20"/>
        </w:rPr>
        <w:t>lefel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a'r</w:t>
      </w:r>
      <w:proofErr w:type="spellEnd"/>
      <w:r w:rsidRPr="00074405">
        <w:rPr>
          <w:rFonts w:cs="Arial"/>
          <w:sz w:val="20"/>
          <w:szCs w:val="20"/>
        </w:rPr>
        <w:t xml:space="preserve"> </w:t>
      </w:r>
      <w:proofErr w:type="spellStart"/>
      <w:r w:rsidRPr="00074405">
        <w:rPr>
          <w:rFonts w:cs="Arial"/>
          <w:sz w:val="20"/>
          <w:szCs w:val="20"/>
        </w:rPr>
        <w:t>credydau</w:t>
      </w:r>
      <w:proofErr w:type="spellEnd"/>
      <w:r w:rsidRPr="00074405">
        <w:rPr>
          <w:rFonts w:cs="Arial"/>
          <w:sz w:val="20"/>
          <w:szCs w:val="20"/>
        </w:rPr>
        <w:t xml:space="preserve"> a</w:t>
      </w:r>
      <w:r w:rsidRPr="00074405">
        <w:rPr>
          <w:rStyle w:val="Emphasis"/>
          <w:rFonts w:cs="Arial"/>
          <w:sz w:val="20"/>
          <w:szCs w:val="20"/>
        </w:rPr>
        <w:t xml:space="preserve"> </w:t>
      </w:r>
      <w:proofErr w:type="spellStart"/>
      <w:r w:rsidRPr="00074405">
        <w:rPr>
          <w:rStyle w:val="Emphasis"/>
          <w:rFonts w:cs="Arial"/>
          <w:i w:val="0"/>
          <w:sz w:val="20"/>
          <w:szCs w:val="20"/>
        </w:rPr>
        <w:t>ddyfarnwyd</w:t>
      </w:r>
      <w:proofErr w:type="spellEnd"/>
      <w:r w:rsidRPr="00074405">
        <w:rPr>
          <w:rStyle w:val="Emphasis"/>
          <w:rFonts w:cs="Arial"/>
          <w:i w:val="0"/>
          <w:sz w:val="20"/>
          <w:szCs w:val="20"/>
        </w:rPr>
        <w:t>.</w:t>
      </w:r>
    </w:p>
    <w:p w:rsidR="00074405" w:rsidRPr="00954972" w:rsidRDefault="00074405" w:rsidP="00074405">
      <w:pPr>
        <w:pStyle w:val="BodyText"/>
        <w:rPr>
          <w:rFonts w:cs="Arial"/>
          <w:i/>
          <w:szCs w:val="22"/>
        </w:rPr>
      </w:pPr>
    </w:p>
    <w:p w:rsidR="001F626C" w:rsidRPr="00965779" w:rsidRDefault="001F626C" w:rsidP="00965779"/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6603"/>
        <w:gridCol w:w="7249"/>
      </w:tblGrid>
      <w:tr w:rsidR="00965779" w:rsidRPr="00AA7471" w:rsidTr="001F626C">
        <w:trPr>
          <w:trHeight w:hRule="exact" w:val="288"/>
        </w:trPr>
        <w:tc>
          <w:tcPr>
            <w:tcW w:w="13660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965779" w:rsidRPr="00AA7471" w:rsidRDefault="00074405" w:rsidP="00965779">
            <w:pPr>
              <w:pStyle w:val="Heading1"/>
              <w:jc w:val="center"/>
            </w:pPr>
            <w:r>
              <w:t>TEMPLED MAPIO</w:t>
            </w:r>
          </w:p>
        </w:tc>
      </w:tr>
      <w:tr w:rsidR="00CA6FEF" w:rsidRPr="005637A4" w:rsidTr="00E6329B">
        <w:trPr>
          <w:trHeight w:hRule="exact" w:val="445"/>
        </w:trPr>
        <w:tc>
          <w:tcPr>
            <w:tcW w:w="136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A6FEF" w:rsidRPr="00284722" w:rsidRDefault="00074405" w:rsidP="00CA6FEF">
            <w:pPr>
              <w:pStyle w:val="BodyText"/>
              <w:jc w:val="center"/>
              <w:rPr>
                <w:rFonts w:ascii="Tahoma" w:eastAsiaTheme="minorHAnsi" w:hAnsi="Tahoma" w:cs="Tahoma"/>
                <w:b/>
                <w:bCs/>
                <w:color w:val="4F81BD" w:themeColor="accent1"/>
                <w:sz w:val="20"/>
              </w:rPr>
            </w:pPr>
            <w:r>
              <w:rPr>
                <w:rStyle w:val="Emphasis"/>
                <w:rFonts w:ascii="Tahoma" w:hAnsi="Tahoma" w:cs="Tahoma"/>
                <w:b/>
                <w:i w:val="0"/>
                <w:color w:val="4F81BD" w:themeColor="accent1"/>
                <w:sz w:val="20"/>
                <w:u w:val="single"/>
              </w:rPr>
              <w:t>SYLWER MAI ENGHREIFFTIAU YN UNIG YW’R LLINELLAU GLAS</w:t>
            </w:r>
            <w:r w:rsidR="00DE5A1D">
              <w:rPr>
                <w:rStyle w:val="Emphasis"/>
                <w:rFonts w:ascii="Tahoma" w:hAnsi="Tahoma" w:cs="Tahoma"/>
                <w:b/>
                <w:i w:val="0"/>
                <w:color w:val="4F81BD" w:themeColor="accent1"/>
                <w:sz w:val="20"/>
                <w:u w:val="single"/>
              </w:rPr>
              <w:t>,</w:t>
            </w:r>
            <w:r w:rsidR="00DE5A1D" w:rsidRPr="00284722">
              <w:rPr>
                <w:rFonts w:asciiTheme="minorHAnsi" w:hAnsiTheme="minorHAnsi" w:cstheme="minorHAnsi"/>
                <w:b/>
                <w:color w:val="4F81BD" w:themeColor="accent1"/>
                <w:sz w:val="20"/>
                <w:u w:val="single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4F81BD" w:themeColor="accent1"/>
                <w:sz w:val="20"/>
                <w:u w:val="single"/>
              </w:rPr>
              <w:t>GELLIR EU DILEU AR ÔL CWBLHAU’R FFURLFEN</w:t>
            </w:r>
            <w:r w:rsidR="00CA6FEF" w:rsidRPr="00284722">
              <w:rPr>
                <w:rFonts w:asciiTheme="minorHAnsi" w:hAnsiTheme="minorHAnsi" w:cstheme="minorHAnsi"/>
                <w:b/>
                <w:color w:val="4F81BD" w:themeColor="accent1"/>
                <w:sz w:val="20"/>
                <w:u w:val="single"/>
              </w:rPr>
              <w:t>.</w:t>
            </w:r>
          </w:p>
          <w:p w:rsidR="00CA6FEF" w:rsidRDefault="00CA6FEF" w:rsidP="00335D62">
            <w:pPr>
              <w:tabs>
                <w:tab w:val="left" w:pos="1890"/>
              </w:tabs>
              <w:jc w:val="center"/>
              <w:rPr>
                <w:b/>
                <w:color w:val="4F81BD" w:themeColor="accent1"/>
                <w:sz w:val="18"/>
                <w:szCs w:val="18"/>
              </w:rPr>
            </w:pPr>
          </w:p>
        </w:tc>
      </w:tr>
      <w:tr w:rsidR="00965779" w:rsidRPr="005637A4" w:rsidTr="001F626C">
        <w:trPr>
          <w:trHeight w:hRule="exact" w:val="445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74405" w:rsidRPr="00954972" w:rsidRDefault="001B3C25" w:rsidP="00074405">
            <w:pPr>
              <w:ind w:left="34"/>
              <w:rPr>
                <w:rFonts w:cs="Arial"/>
                <w:color w:val="365F91" w:themeColor="accent1" w:themeShade="BF"/>
              </w:rPr>
            </w:pPr>
            <w:r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BUS429 </w:t>
            </w:r>
            <w:proofErr w:type="spellStart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Sgiliau</w:t>
            </w:r>
            <w:proofErr w:type="spellEnd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Cyfathrebu</w:t>
            </w:r>
            <w:proofErr w:type="spellEnd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Busnes</w:t>
            </w:r>
            <w:proofErr w:type="spellEnd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ar</w:t>
            </w:r>
            <w:proofErr w:type="spellEnd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gyfer</w:t>
            </w:r>
            <w:proofErr w:type="spellEnd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 w:rsidR="00074405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Marchnata</w:t>
            </w:r>
            <w:proofErr w:type="spellEnd"/>
          </w:p>
          <w:p w:rsidR="00165D44" w:rsidRPr="00F50ED6" w:rsidRDefault="00165D44" w:rsidP="00165D44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  <w:p w:rsidR="00965779" w:rsidRPr="00F50ED6" w:rsidRDefault="00965779" w:rsidP="007948F9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965779" w:rsidRPr="00F50ED6" w:rsidRDefault="006F4A2E" w:rsidP="006F4A2E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Cyfathrebu</w:t>
            </w:r>
            <w:proofErr w:type="spellEnd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Proffesiynol</w:t>
            </w:r>
            <w:proofErr w:type="spellEnd"/>
            <w:r w:rsidR="00335D62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, [</w:t>
            </w: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sefydliad</w:t>
            </w:r>
            <w:proofErr w:type="spellEnd"/>
            <w:r w:rsidR="00335D62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], </w:t>
            </w:r>
            <w:proofErr w:type="spellStart"/>
            <w:r w:rsidR="00335D62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Le</w:t>
            </w:r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f</w:t>
            </w:r>
            <w:r w:rsidR="00335D62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el</w:t>
            </w:r>
            <w:proofErr w:type="spellEnd"/>
            <w:r w:rsidR="00335D62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4, 20 </w:t>
            </w:r>
            <w:proofErr w:type="spellStart"/>
            <w:r w:rsidR="00335D62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cred</w:t>
            </w:r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yd</w:t>
            </w:r>
            <w:proofErr w:type="spellEnd"/>
            <w:r w:rsidR="00335D62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)</w:t>
            </w:r>
          </w:p>
        </w:tc>
      </w:tr>
      <w:tr w:rsidR="007948F9" w:rsidTr="001F626C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948F9" w:rsidRPr="00F50ED6" w:rsidRDefault="006F4A2E" w:rsidP="007948F9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r w:rsidR="001F626C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1</w:t>
            </w:r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.</w:t>
            </w:r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Defnyddio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technegau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cyfathrebu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ar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gyfer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ystod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o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ddibenion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a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chynulleidfaoedd</w:t>
            </w:r>
            <w:proofErr w:type="spellEnd"/>
            <w:r w:rsidR="00AA7555"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.</w:t>
            </w:r>
          </w:p>
          <w:p w:rsidR="001F626C" w:rsidRPr="00F50ED6" w:rsidRDefault="006F4A2E" w:rsidP="007948F9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r w:rsidR="001F626C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2</w:t>
            </w:r>
            <w:r w:rsidR="001F626C"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.</w:t>
            </w:r>
            <w:r w:rsidR="001B3C25"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Defnyddio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meddalwedd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priodol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i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gyflawni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tasgau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busnes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;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cynhyrchu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dogfennau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busnes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proffesiynol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a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datblygu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cyflwyniad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busnes</w:t>
            </w:r>
            <w:proofErr w:type="spellEnd"/>
            <w:r w:rsidR="00AA7555"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.</w:t>
            </w:r>
          </w:p>
          <w:p w:rsidR="001F626C" w:rsidRDefault="006F4A2E" w:rsidP="007948F9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r w:rsidR="001F626C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3.</w:t>
            </w:r>
            <w:r w:rsidR="001B3C25"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Nodi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rôl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a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manteision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cyfathrebu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mewnol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wrth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ddatblygu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perthnasau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traws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-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swyddogaethol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,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ffocws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ar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gwsmeriaid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a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marchnata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mewnol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mewn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sefydliadau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masnachol</w:t>
            </w:r>
            <w:proofErr w:type="spellEnd"/>
            <w:r w:rsidRPr="006F4A2E">
              <w:rPr>
                <w:rFonts w:cs="Arial"/>
                <w:color w:val="126CB6"/>
                <w:sz w:val="18"/>
                <w:szCs w:val="18"/>
              </w:rPr>
              <w:t xml:space="preserve"> a sector di-</w:t>
            </w:r>
            <w:proofErr w:type="spellStart"/>
            <w:r w:rsidRPr="006F4A2E">
              <w:rPr>
                <w:rFonts w:cs="Arial"/>
                <w:color w:val="126CB6"/>
                <w:sz w:val="18"/>
                <w:szCs w:val="18"/>
              </w:rPr>
              <w:t>elw</w:t>
            </w:r>
            <w:proofErr w:type="spellEnd"/>
            <w:r w:rsidR="00AA7555" w:rsidRPr="00F50ED6"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  <w:t>.</w:t>
            </w:r>
          </w:p>
          <w:p w:rsidR="001F626C" w:rsidRPr="00F50ED6" w:rsidRDefault="001F626C" w:rsidP="006F4A2E">
            <w:pPr>
              <w:rPr>
                <w:rFonts w:asciiTheme="majorHAnsi" w:hAnsiTheme="majorHAnsi" w:cstheme="maj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B3650" w:rsidRPr="00F50ED6" w:rsidRDefault="006F4A2E" w:rsidP="00FB3650">
            <w:pP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Dysgu</w:t>
            </w:r>
            <w:proofErr w:type="spellEnd"/>
            <w:r w:rsidR="008966C5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1.</w:t>
            </w:r>
          </w:p>
          <w:p w:rsidR="00023413" w:rsidRPr="00F50ED6" w:rsidRDefault="006F4A2E" w:rsidP="00FB3650">
            <w:pP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r w:rsidR="008966C5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2</w:t>
            </w:r>
            <w:r w:rsidR="00FB3650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.</w:t>
            </w:r>
          </w:p>
          <w:p w:rsidR="00FB3650" w:rsidRPr="00F50ED6" w:rsidRDefault="006F4A2E" w:rsidP="00FB3650">
            <w:pP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 xml:space="preserve"> </w:t>
            </w:r>
            <w:r w:rsidR="00FB3650" w:rsidRPr="00F50ED6"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  <w:t>3.</w:t>
            </w:r>
          </w:p>
          <w:p w:rsidR="00FB3650" w:rsidRPr="00F50ED6" w:rsidRDefault="00FB3650" w:rsidP="007948F9">
            <w:pPr>
              <w:tabs>
                <w:tab w:val="center" w:pos="4513"/>
                <w:tab w:val="right" w:pos="9026"/>
              </w:tabs>
              <w:spacing w:line="360" w:lineRule="auto"/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</w:p>
        </w:tc>
      </w:tr>
      <w:tr w:rsidR="007948F9" w:rsidTr="001F626C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165D44" w:rsidRPr="00F50ED6" w:rsidRDefault="00CD2EDD" w:rsidP="00165D44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god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modiwl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teitl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Prifysgol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165D44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Glynd</w:t>
            </w:r>
            <w:r w:rsidR="008966C5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ŵ</w:t>
            </w:r>
            <w:r w:rsidR="00165D44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 </w:t>
            </w:r>
            <w:proofErr w:type="spellStart"/>
            <w:proofErr w:type="gram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Wrecsam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165D44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rydych</w:t>
            </w:r>
            <w:proofErr w:type="spellEnd"/>
            <w:proofErr w:type="gram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hawlio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eithriad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rhagddo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165D44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&gt;&gt;</w:t>
            </w:r>
          </w:p>
          <w:p w:rsidR="007948F9" w:rsidRPr="00F50ED6" w:rsidRDefault="007948F9" w:rsidP="007948F9">
            <w:pPr>
              <w:tabs>
                <w:tab w:val="center" w:pos="4513"/>
                <w:tab w:val="right" w:pos="9026"/>
              </w:tabs>
              <w:jc w:val="center"/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7948F9" w:rsidRPr="00F50ED6" w:rsidRDefault="00165D44" w:rsidP="00BF1B82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f</w:t>
            </w:r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odiwl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cyfwerth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y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dyfarnwyd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flaenorol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(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gan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gynnwys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sefydliad</w:t>
            </w:r>
            <w:proofErr w:type="spellEnd"/>
            <w:r w:rsidR="00335D62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,</w:t>
            </w: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le</w:t>
            </w:r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f</w:t>
            </w: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el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and </w:t>
            </w:r>
            <w:proofErr w:type="spellStart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cred</w:t>
            </w:r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ydau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)&gt;&gt;</w:t>
            </w:r>
          </w:p>
        </w:tc>
      </w:tr>
      <w:tr w:rsidR="001F626C" w:rsidTr="00165D44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FB3650" w:rsidRPr="00F50ED6" w:rsidRDefault="006F4A2E" w:rsidP="00FB3650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="00FB3650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1.</w:t>
            </w:r>
          </w:p>
          <w:p w:rsidR="003F2F17" w:rsidRPr="00F50ED6" w:rsidRDefault="006F4A2E" w:rsidP="00FB3650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FB3650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2.</w:t>
            </w:r>
          </w:p>
          <w:p w:rsidR="00FB3650" w:rsidRPr="00F50ED6" w:rsidRDefault="006F4A2E" w:rsidP="00FB3650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FB3650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3.</w:t>
            </w:r>
          </w:p>
          <w:p w:rsidR="001F626C" w:rsidRPr="00F50ED6" w:rsidRDefault="001F626C" w:rsidP="007948F9">
            <w:pPr>
              <w:tabs>
                <w:tab w:val="center" w:pos="4513"/>
                <w:tab w:val="right" w:pos="9026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1.</w:t>
            </w:r>
          </w:p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2.</w:t>
            </w:r>
          </w:p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3.</w:t>
            </w:r>
          </w:p>
          <w:p w:rsidR="001F626C" w:rsidRPr="00F50ED6" w:rsidRDefault="001F626C" w:rsidP="001F626C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8966C5" w:rsidTr="001F626C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8966C5" w:rsidRPr="00F50ED6" w:rsidRDefault="006F4A2E" w:rsidP="008966C5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god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modiwl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teitl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Prifysgol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Glyndŵr </w:t>
            </w:r>
            <w:proofErr w:type="spellStart"/>
            <w:proofErr w:type="gram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Wrecsam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rydych</w:t>
            </w:r>
            <w:proofErr w:type="spellEnd"/>
            <w:proofErr w:type="gram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hawlio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eithriad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rhagddo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&gt;&gt;</w:t>
            </w:r>
          </w:p>
          <w:p w:rsidR="008966C5" w:rsidRPr="00F50ED6" w:rsidRDefault="008966C5" w:rsidP="008966C5">
            <w:pPr>
              <w:tabs>
                <w:tab w:val="center" w:pos="4513"/>
                <w:tab w:val="right" w:pos="9026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8966C5" w:rsidRPr="00F50ED6" w:rsidRDefault="008966C5" w:rsidP="006D0A34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Rh</w:t>
            </w:r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owch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fodiwl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cyfwerth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y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dyfarnwyd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flaenorol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BF1B82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(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gan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gynnwys</w:t>
            </w:r>
            <w:proofErr w:type="spellEnd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sefydliad</w:t>
            </w:r>
            <w:proofErr w:type="spellEnd"/>
            <w:r w:rsidR="00BF1B82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, </w:t>
            </w:r>
            <w:proofErr w:type="spellStart"/>
            <w:r w:rsidR="00BF1B82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le</w:t>
            </w:r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f</w:t>
            </w:r>
            <w:r w:rsidR="00BF1B82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el</w:t>
            </w:r>
            <w:proofErr w:type="spellEnd"/>
            <w:r w:rsidR="00BF1B82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and </w:t>
            </w:r>
            <w:proofErr w:type="spellStart"/>
            <w:r w:rsidR="00BF1B82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cred</w:t>
            </w:r>
            <w:r w:rsidR="00BF1B82">
              <w:rPr>
                <w:rFonts w:asciiTheme="majorHAnsi" w:hAnsiTheme="majorHAnsi" w:cstheme="majorHAnsi"/>
                <w:b/>
                <w:sz w:val="18"/>
                <w:szCs w:val="18"/>
              </w:rPr>
              <w:t>ydau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)&gt;&gt;</w:t>
            </w:r>
          </w:p>
        </w:tc>
      </w:tr>
      <w:tr w:rsidR="008966C5" w:rsidTr="00165D44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1.</w:t>
            </w:r>
          </w:p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2.</w:t>
            </w:r>
          </w:p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3.</w:t>
            </w:r>
          </w:p>
          <w:p w:rsidR="008966C5" w:rsidRPr="00F50ED6" w:rsidRDefault="008966C5" w:rsidP="008966C5">
            <w:pPr>
              <w:tabs>
                <w:tab w:val="center" w:pos="4513"/>
                <w:tab w:val="right" w:pos="9026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1.</w:t>
            </w:r>
          </w:p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2.</w:t>
            </w:r>
          </w:p>
          <w:p w:rsidR="006F4A2E" w:rsidRPr="00F50ED6" w:rsidRDefault="006F4A2E" w:rsidP="006F4A2E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Deilliant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Dysgu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3.</w:t>
            </w:r>
          </w:p>
          <w:p w:rsidR="008966C5" w:rsidRPr="00F50ED6" w:rsidRDefault="008966C5" w:rsidP="008966C5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C030AA" w:rsidTr="00C030AA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C030AA" w:rsidRPr="00F50ED6" w:rsidRDefault="00C030AA" w:rsidP="00C030AA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god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modiwl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teitl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Prifysgol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Glyndŵr </w:t>
            </w:r>
            <w:proofErr w:type="spellStart"/>
            <w:proofErr w:type="gram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Wrecsam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rydych</w:t>
            </w:r>
            <w:proofErr w:type="spellEnd"/>
            <w:proofErr w:type="gram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hawlio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eithriad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rhagddo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&gt;&gt;</w:t>
            </w:r>
          </w:p>
          <w:p w:rsidR="00C030AA" w:rsidRPr="00F50ED6" w:rsidRDefault="00C030AA" w:rsidP="00C030AA">
            <w:pPr>
              <w:tabs>
                <w:tab w:val="center" w:pos="4513"/>
                <w:tab w:val="right" w:pos="9026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030AA" w:rsidRPr="00F50ED6" w:rsidRDefault="00C030AA" w:rsidP="00C030AA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fodiwl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cyfwerth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y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dyfarnwyd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flaenorol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(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gan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gynnwys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sefydliad</w:t>
            </w:r>
            <w:proofErr w:type="spellEnd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, </w:t>
            </w:r>
            <w:proofErr w:type="spellStart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le</w:t>
            </w:r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</w:t>
            </w:r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el</w:t>
            </w:r>
            <w:proofErr w:type="spellEnd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and </w:t>
            </w:r>
            <w:proofErr w:type="spellStart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cred</w:t>
            </w:r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ydau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)&gt;&gt;</w:t>
            </w:r>
          </w:p>
        </w:tc>
      </w:tr>
      <w:tr w:rsidR="00C030AA" w:rsidTr="00165D44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C030AA" w:rsidRPr="00F50ED6" w:rsidRDefault="00C030AA" w:rsidP="00C030A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030AA" w:rsidRPr="00F50ED6" w:rsidRDefault="00C030AA" w:rsidP="00C030A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C030AA" w:rsidTr="00C030AA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C030AA" w:rsidRPr="00F50ED6" w:rsidRDefault="00C030AA" w:rsidP="00C030AA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&lt;&lt;</w:t>
            </w:r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god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modiwl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teitl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Prifysgol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Glyndŵr </w:t>
            </w:r>
            <w:proofErr w:type="spellStart"/>
            <w:proofErr w:type="gram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Wrecsam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rydych</w:t>
            </w:r>
            <w:proofErr w:type="spellEnd"/>
            <w:proofErr w:type="gram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hawlio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eithriad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rhagddo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&gt;&gt;</w:t>
            </w:r>
          </w:p>
          <w:p w:rsidR="00C030AA" w:rsidRPr="00F50ED6" w:rsidRDefault="00C030AA" w:rsidP="00C030AA">
            <w:pPr>
              <w:tabs>
                <w:tab w:val="center" w:pos="4513"/>
                <w:tab w:val="right" w:pos="9026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030AA" w:rsidRPr="00F50ED6" w:rsidRDefault="00C030AA" w:rsidP="00C030AA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fodiwl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cyfwerth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y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dyfarnwyd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flaenorol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(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gan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gynnwys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sefydliad</w:t>
            </w:r>
            <w:proofErr w:type="spellEnd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, </w:t>
            </w:r>
            <w:proofErr w:type="spellStart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le</w:t>
            </w:r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</w:t>
            </w:r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el</w:t>
            </w:r>
            <w:proofErr w:type="spellEnd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and </w:t>
            </w:r>
            <w:proofErr w:type="spellStart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cred</w:t>
            </w:r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ydau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)&gt;&gt;</w:t>
            </w:r>
          </w:p>
        </w:tc>
      </w:tr>
      <w:tr w:rsidR="00C030AA" w:rsidTr="00165D44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C030AA" w:rsidRPr="00F50ED6" w:rsidRDefault="00C030AA" w:rsidP="00C030A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030AA" w:rsidRPr="00F50ED6" w:rsidRDefault="00C030AA" w:rsidP="00C030A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C030AA" w:rsidTr="00C030AA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C030AA" w:rsidRPr="00F50ED6" w:rsidRDefault="00C030AA" w:rsidP="00C030AA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god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modiwl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teitl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Prifysgol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Glyndŵr </w:t>
            </w:r>
            <w:proofErr w:type="spellStart"/>
            <w:proofErr w:type="gram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Wrecsam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rydych</w:t>
            </w:r>
            <w:proofErr w:type="spellEnd"/>
            <w:proofErr w:type="gram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hawlio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eithriad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rhagddo</w:t>
            </w:r>
            <w:proofErr w:type="spellEnd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6F4A2E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6F4A2E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&gt;&gt;</w:t>
            </w:r>
          </w:p>
          <w:p w:rsidR="00C030AA" w:rsidRPr="00F50ED6" w:rsidRDefault="00C030AA" w:rsidP="00C030AA">
            <w:pPr>
              <w:tabs>
                <w:tab w:val="center" w:pos="4513"/>
                <w:tab w:val="right" w:pos="9026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030AA" w:rsidRPr="00F50ED6" w:rsidRDefault="00C030AA" w:rsidP="00C030AA">
            <w:pPr>
              <w:tabs>
                <w:tab w:val="left" w:pos="1890"/>
              </w:tabs>
              <w:jc w:val="center"/>
              <w:rPr>
                <w:rFonts w:asciiTheme="majorHAnsi" w:hAnsiTheme="majorHAnsi" w:cstheme="majorHAnsi"/>
                <w:b/>
                <w:color w:val="4F81BD" w:themeColor="accent1"/>
                <w:sz w:val="18"/>
                <w:szCs w:val="18"/>
              </w:rPr>
            </w:pPr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&lt;&lt;</w:t>
            </w:r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Rhowch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fodiwl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/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cymhwyster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cyfwerth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y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dyfarnwyd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yn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flaenorol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yma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(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gan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gynnwys</w:t>
            </w:r>
            <w:proofErr w:type="spellEnd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proofErr w:type="spellStart"/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sefydliad</w:t>
            </w:r>
            <w:proofErr w:type="spellEnd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, </w:t>
            </w:r>
            <w:proofErr w:type="spellStart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le</w:t>
            </w:r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f</w:t>
            </w:r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el</w:t>
            </w:r>
            <w:proofErr w:type="spellEnd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and </w:t>
            </w:r>
            <w:proofErr w:type="spellStart"/>
            <w:r w:rsidR="00075863"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cred</w:t>
            </w:r>
            <w:r w:rsidR="00075863">
              <w:rPr>
                <w:rFonts w:asciiTheme="majorHAnsi" w:hAnsiTheme="majorHAnsi" w:cstheme="majorHAnsi"/>
                <w:b/>
                <w:sz w:val="18"/>
                <w:szCs w:val="18"/>
              </w:rPr>
              <w:t>ydau</w:t>
            </w:r>
            <w:proofErr w:type="spellEnd"/>
            <w:r w:rsidRPr="00F50ED6">
              <w:rPr>
                <w:rFonts w:asciiTheme="majorHAnsi" w:hAnsiTheme="majorHAnsi" w:cstheme="majorHAnsi"/>
                <w:b/>
                <w:sz w:val="18"/>
                <w:szCs w:val="18"/>
              </w:rPr>
              <w:t>)&gt;&gt;</w:t>
            </w:r>
          </w:p>
        </w:tc>
      </w:tr>
      <w:tr w:rsidR="00C030AA" w:rsidTr="00165D44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C030AA" w:rsidRPr="00F50ED6" w:rsidRDefault="00C030AA" w:rsidP="00C030A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030AA" w:rsidRPr="00F50ED6" w:rsidRDefault="00C030AA" w:rsidP="00C030A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</w:tbl>
    <w:p w:rsidR="00965779" w:rsidRPr="00965779" w:rsidRDefault="00965779" w:rsidP="00965779"/>
    <w:p w:rsidR="00261740" w:rsidRDefault="00261740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261740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261740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261740" w:rsidP="00261740">
      <w:pPr>
        <w:pStyle w:val="BodyText"/>
        <w:jc w:val="left"/>
        <w:rPr>
          <w:rStyle w:val="Hyperlink"/>
          <w:rFonts w:asciiTheme="minorHAnsi" w:hAnsiTheme="minorHAnsi" w:cstheme="minorHAnsi"/>
          <w:b/>
          <w:color w:val="000000" w:themeColor="text1"/>
          <w:sz w:val="20"/>
        </w:rPr>
      </w:pPr>
    </w:p>
    <w:p w:rsidR="00261740" w:rsidRDefault="00261740" w:rsidP="00261740">
      <w:pPr>
        <w:pStyle w:val="BodyText"/>
        <w:jc w:val="left"/>
        <w:rPr>
          <w:rStyle w:val="Hyperlink"/>
          <w:rFonts w:asciiTheme="minorHAnsi" w:hAnsiTheme="minorHAnsi" w:cstheme="minorHAnsi"/>
          <w:b/>
          <w:color w:val="000000" w:themeColor="text1"/>
          <w:sz w:val="20"/>
        </w:rPr>
      </w:pPr>
    </w:p>
    <w:p w:rsidR="00EC13B9" w:rsidRDefault="00EC13B9">
      <w:pPr>
        <w:rPr>
          <w:rStyle w:val="Emphasis"/>
          <w:rFonts w:cs="Arial"/>
          <w:b/>
          <w:i w:val="0"/>
          <w:sz w:val="20"/>
          <w:szCs w:val="20"/>
          <w:u w:val="single"/>
        </w:rPr>
      </w:pPr>
      <w:r>
        <w:rPr>
          <w:rStyle w:val="Emphasis"/>
          <w:rFonts w:cs="Arial"/>
          <w:b/>
          <w:i w:val="0"/>
          <w:sz w:val="20"/>
          <w:szCs w:val="20"/>
          <w:u w:val="single"/>
        </w:rPr>
        <w:br w:type="page"/>
      </w:r>
    </w:p>
    <w:p w:rsidR="00763A05" w:rsidRDefault="00BA7CA8" w:rsidP="00261740">
      <w:pPr>
        <w:rPr>
          <w:rStyle w:val="Emphasis"/>
          <w:rFonts w:cs="Arial"/>
          <w:b/>
          <w:i w:val="0"/>
          <w:sz w:val="20"/>
          <w:szCs w:val="20"/>
          <w:u w:val="single"/>
        </w:rPr>
      </w:pPr>
      <w:r>
        <w:rPr>
          <w:rFonts w:cs="Arial"/>
          <w:b/>
          <w:iCs/>
          <w:noProof/>
          <w:sz w:val="20"/>
          <w:szCs w:val="20"/>
          <w:u w:val="single"/>
          <w:lang w:val="en-GB"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-17145</wp:posOffset>
                </wp:positionV>
                <wp:extent cx="8715375" cy="5743575"/>
                <wp:effectExtent l="0" t="0" r="28575" b="285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5375" cy="5743575"/>
                          <a:chOff x="0" y="0"/>
                          <a:chExt cx="8715375" cy="5743575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0" y="0"/>
                            <a:ext cx="8715375" cy="2247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E645E" w:rsidRDefault="00075863" w:rsidP="00DE645E">
                              <w:pP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I’w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gwblhau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gan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myfyriwr</w:t>
                              </w:r>
                              <w:proofErr w:type="spellEnd"/>
                              <w:r w:rsidR="00DE645E"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:</w:t>
                              </w:r>
                            </w:p>
                            <w:p w:rsidR="00DE645E" w:rsidRDefault="00DE645E" w:rsidP="00DE645E">
                              <w:pP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  <w:p w:rsidR="00DE645E" w:rsidRPr="00261740" w:rsidRDefault="00075863" w:rsidP="00DE645E">
                              <w:pP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Datganiad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Myfyriwr</w:t>
                              </w:r>
                              <w:proofErr w:type="spellEnd"/>
                              <w:r w:rsidR="00DE645E"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DE645E" w:rsidRPr="00261740"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Rwyf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cadarnhau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bod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yr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wybodaeth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gyflwynir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ar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ffurflen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hon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="00DE645E"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gywir</w:t>
                              </w:r>
                              <w:proofErr w:type="spellEnd"/>
                              <w:r w:rsidR="00DE645E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onest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ac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="00DE645E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wiriadwy</w:t>
                              </w:r>
                              <w:proofErr w:type="spellEnd"/>
                              <w:r w:rsidR="00DE645E"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Rwyf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wedi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atodi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tystiolaeth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o’m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dysgu</w:t>
                              </w:r>
                              <w:proofErr w:type="spellEnd"/>
                              <w:r w:rsidR="00DE645E"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DE645E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copi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o’m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trawsysgrif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tystysgrif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swyddogol</w:t>
                              </w:r>
                              <w:proofErr w:type="spellEnd"/>
                              <w:r w:rsidR="00DE645E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DE645E"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gefnogi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fy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nghais</w:t>
                              </w:r>
                              <w:proofErr w:type="spellEnd"/>
                              <w:r w:rsidR="00DE645E"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Emphasis"/>
                                  <w:rFonts w:ascii="Tahoma" w:hAnsi="Tahoma" w:cs="Tahoma"/>
                                  <w:i w:val="0"/>
                                  <w:sz w:val="20"/>
                                  <w:u w:val="single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Emphasis"/>
                                  <w:rFonts w:ascii="Tahoma" w:hAnsi="Tahoma" w:cs="Tahoma"/>
                                  <w:i w:val="0"/>
                                  <w:sz w:val="20"/>
                                  <w:u w:val="single"/>
                                </w:rPr>
                              </w:pPr>
                            </w:p>
                            <w:p w:rsidR="00DE645E" w:rsidRDefault="00075863" w:rsidP="00DE645E">
                              <w:pPr>
                                <w:pStyle w:val="BodyText"/>
                                <w:jc w:val="left"/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>Llofnod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>Myfyriwr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 xml:space="preserve"> </w:t>
                              </w:r>
                              <w:r w:rsidR="00DE645E"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 xml:space="preserve">……………………………………………………………………………………  </w:t>
                              </w:r>
                              <w:proofErr w:type="spellStart"/>
                              <w:r w:rsidR="00DE645E"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>yddiad</w:t>
                              </w:r>
                              <w:proofErr w:type="spellEnd"/>
                              <w:r w:rsidR="00DE645E"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>………………………...</w:t>
                              </w: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DE645E" w:rsidRDefault="00075863" w:rsidP="00DE645E">
                              <w:pP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I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gael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cymorth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gyda’r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ffurflen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hon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cysylltwch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ag</w:t>
                              </w:r>
                              <w:r w:rsidR="00DE645E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Ansawdd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Academaidd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Llywodraethu</w:t>
                              </w:r>
                              <w:proofErr w:type="spellEnd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Myfyrwyr</w:t>
                              </w:r>
                              <w:proofErr w:type="spellEnd"/>
                              <w:r w:rsidR="00DE645E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hyperlink r:id="rId9" w:history="1">
                                <w:r w:rsidR="00DE645E" w:rsidRPr="00717051">
                                  <w:rPr>
                                    <w:rStyle w:val="Hyperlink"/>
                                    <w:rFonts w:cs="Arial"/>
                                    <w:sz w:val="20"/>
                                    <w:szCs w:val="20"/>
                                  </w:rPr>
                                  <w:t>quality@glyndwr.ac.uk</w:t>
                                </w:r>
                              </w:hyperlink>
                            </w:p>
                            <w:p w:rsidR="00DE645E" w:rsidRDefault="00DE645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0" y="2228850"/>
                            <a:ext cx="8715375" cy="3514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A7CA8" w:rsidRDefault="00BA7CA8" w:rsidP="00DE645E">
                              <w:pPr>
                                <w:pStyle w:val="Disclaimer"/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</w:pPr>
                              <w:proofErr w:type="spellStart"/>
                              <w:r w:rsidRPr="00075863">
                                <w:rPr>
                                  <w:rStyle w:val="Italics"/>
                                  <w:rFonts w:asciiTheme="majorHAnsi" w:hAnsiTheme="majorHAnsi" w:cstheme="majorHAnsi"/>
                                  <w:b/>
                                  <w:i/>
                                  <w:sz w:val="20"/>
                                  <w:u w:val="single"/>
                                </w:rPr>
                                <w:t>I’w</w:t>
                              </w:r>
                              <w:proofErr w:type="spellEnd"/>
                              <w:r w:rsidRPr="00075863">
                                <w:rPr>
                                  <w:rStyle w:val="Italics"/>
                                  <w:rFonts w:asciiTheme="majorHAnsi" w:hAnsiTheme="majorHAnsi" w:cstheme="majorHAnsi"/>
                                  <w:b/>
                                  <w:i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 w:rsidRPr="00075863">
                                <w:rPr>
                                  <w:rStyle w:val="Italics"/>
                                  <w:rFonts w:asciiTheme="majorHAnsi" w:hAnsiTheme="majorHAnsi" w:cstheme="majorHAnsi"/>
                                  <w:b/>
                                  <w:i/>
                                  <w:sz w:val="20"/>
                                  <w:u w:val="single"/>
                                </w:rPr>
                                <w:t>gwblhau</w:t>
                              </w:r>
                              <w:proofErr w:type="spellEnd"/>
                              <w:r w:rsidRPr="00075863">
                                <w:rPr>
                                  <w:rStyle w:val="Italics"/>
                                  <w:rFonts w:asciiTheme="majorHAnsi" w:hAnsiTheme="majorHAnsi" w:cstheme="majorHAnsi"/>
                                  <w:b/>
                                  <w:i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 w:rsidRPr="00075863">
                                <w:rPr>
                                  <w:rStyle w:val="Italics"/>
                                  <w:rFonts w:asciiTheme="majorHAnsi" w:hAnsiTheme="majorHAnsi" w:cstheme="majorHAnsi"/>
                                  <w:b/>
                                  <w:i/>
                                  <w:sz w:val="20"/>
                                  <w:u w:val="single"/>
                                </w:rPr>
                                <w:t>gan</w:t>
                              </w:r>
                              <w:proofErr w:type="spellEnd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Arweinydd</w:t>
                              </w:r>
                              <w:proofErr w:type="spellEnd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Rhaglen</w:t>
                              </w:r>
                              <w:proofErr w:type="spellEnd"/>
                            </w:p>
                            <w:p w:rsidR="00BA7CA8" w:rsidRDefault="00BA7CA8" w:rsidP="00DE645E">
                              <w:pPr>
                                <w:pStyle w:val="Disclaimer"/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</w:pPr>
                            </w:p>
                            <w:p w:rsidR="00BA7CA8" w:rsidRPr="00120B66" w:rsidRDefault="00BA7CA8" w:rsidP="00DE645E">
                              <w:pPr>
                                <w:pStyle w:val="Disclaimer"/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Prif</w:t>
                              </w:r>
                              <w:proofErr w:type="spellEnd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feini</w:t>
                              </w:r>
                              <w:proofErr w:type="spellEnd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prawf</w:t>
                              </w:r>
                              <w:proofErr w:type="spellEnd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cymeradwyo</w:t>
                              </w:r>
                              <w:proofErr w:type="spellEnd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ar</w:t>
                              </w:r>
                              <w:proofErr w:type="spellEnd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gyfer</w:t>
                              </w:r>
                              <w:proofErr w:type="spellEnd"/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r w:rsidRPr="00120B66"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>RPL</w:t>
                              </w:r>
                              <w:r>
                                <w:rPr>
                                  <w:rStyle w:val="BalloonText"/>
                                  <w:rFonts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</w:p>
                            <w:p w:rsidR="00BA7CA8" w:rsidRPr="00120B66" w:rsidRDefault="00BA7CA8" w:rsidP="00DE645E">
                              <w:pPr>
                                <w:pStyle w:val="Disclaimer"/>
                                <w:rPr>
                                  <w:rStyle w:val="BalloonText"/>
                                  <w:rFonts w:cstheme="minorHAnsi"/>
                                  <w:color w:val="000000" w:themeColor="text1"/>
                                  <w:sz w:val="20"/>
                                </w:rPr>
                              </w:pPr>
                            </w:p>
                            <w:p w:rsidR="00BA7CA8" w:rsidRPr="00075863" w:rsidRDefault="00BA7CA8" w:rsidP="0007586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075863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Cyfatebiaeth</w:t>
                              </w:r>
                              <w:proofErr w:type="spellEnd"/>
                              <w:r w:rsidRPr="00075863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mae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yna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gyfatebiaeth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briodol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o ran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cynnwys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cwricwlwm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lefel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maint</w:t>
                              </w:r>
                              <w:proofErr w:type="spellEnd"/>
                              <w:r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yr</w:t>
                              </w:r>
                              <w:proofErr w:type="spellEnd"/>
                              <w:r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astudio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rhwng</w:t>
                              </w:r>
                              <w:proofErr w:type="spellEnd"/>
                              <w:r w:rsidRPr="00075863"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y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dystiolaeth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chyflwynwyd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a’r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eithriad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ceisir</w:t>
                              </w:r>
                              <w:proofErr w:type="spellEnd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75863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amdano</w:t>
                              </w:r>
                              <w:proofErr w:type="spellEnd"/>
                            </w:p>
                            <w:p w:rsidR="00BA7CA8" w:rsidRPr="00075863" w:rsidRDefault="00BA7CA8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</w:p>
                            <w:p w:rsidR="00BA7CA8" w:rsidRPr="00120B66" w:rsidRDefault="00BA7CA8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</w:p>
                            <w:p w:rsidR="00BA7CA8" w:rsidRPr="002A573F" w:rsidRDefault="00BA7CA8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120B66"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yfoes</w:t>
                              </w:r>
                              <w:proofErr w:type="spellEnd"/>
                              <w:r w:rsidRPr="00120B66"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mae'r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dysgu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ddangosir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dal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i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fod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gyfoes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o ran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yr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eithriad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ceisir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amdano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bydd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hyn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arbennig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o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bwysig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mewn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disgyblaethau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sy'n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symud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gyflym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er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enghraifft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lle</w:t>
                              </w:r>
                              <w:proofErr w:type="spellEnd"/>
                              <w:r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mae’n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bosibl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bydd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angen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ystyried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darparu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tystiolaeth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ychwanegol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o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ddysgu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  <w:t>i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  <w:t>ategu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tystysgrifau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sydd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fwy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na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phum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mlwydd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oed</w:t>
                              </w:r>
                              <w:proofErr w:type="spellEnd"/>
                            </w:p>
                            <w:p w:rsidR="00BA7CA8" w:rsidRPr="002A573F" w:rsidRDefault="00BA7CA8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</w:p>
                            <w:p w:rsidR="00BA7CA8" w:rsidRPr="002A573F" w:rsidRDefault="00BA7CA8" w:rsidP="002A573F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Dilysrwydd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 xml:space="preserve">y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mae’r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dystiolaeth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 xml:space="preserve">o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astudiaeth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/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profiad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blaenorol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ddiamwys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 xml:space="preserve"> un y </w:t>
                              </w: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Cs/>
                                  <w:sz w:val="20"/>
                                  <w:szCs w:val="20"/>
                                </w:rPr>
                                <w:t>myfyriwr</w:t>
                              </w:r>
                              <w:proofErr w:type="spellEnd"/>
                            </w:p>
                            <w:p w:rsidR="00BA7CA8" w:rsidRPr="002A573F" w:rsidRDefault="00BA7CA8" w:rsidP="002A573F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="Arial"/>
                                  <w:sz w:val="20"/>
                                  <w:szCs w:val="20"/>
                                </w:rPr>
                              </w:pPr>
                            </w:p>
                            <w:p w:rsidR="00BA7CA8" w:rsidRPr="002A573F" w:rsidRDefault="00BA7CA8" w:rsidP="002A573F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2A573F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Digonolrwydd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2A573F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ystiolaeth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mae'r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dystiolaeth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a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gyflwynir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ddigonol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i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ddangos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gofynion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sy'n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gysylltiedig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â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phob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un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o'r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meini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prawf</w:t>
                              </w:r>
                              <w:proofErr w:type="spellEnd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="Arial"/>
                                  <w:sz w:val="20"/>
                                  <w:szCs w:val="20"/>
                                </w:rPr>
                                <w:t>uchod</w:t>
                              </w:r>
                              <w:proofErr w:type="spellEnd"/>
                              <w:r w:rsidRPr="002A573F"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:rsidR="00BA7CA8" w:rsidRPr="002A573F" w:rsidRDefault="00BA7CA8" w:rsidP="002A573F">
                              <w:pPr>
                                <w:pStyle w:val="Disclaimer"/>
                                <w:rPr>
                                  <w:rFonts w:eastAsiaTheme="minorHAnsi" w:cs="Arial"/>
                                  <w:b/>
                                  <w:bCs/>
                                  <w:sz w:val="20"/>
                                </w:rPr>
                              </w:pPr>
                            </w:p>
                            <w:p w:rsidR="00BA7CA8" w:rsidRDefault="00BA7CA8" w:rsidP="00DE645E">
                              <w:pPr>
                                <w:pStyle w:val="Disclaimer"/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BA7CA8" w:rsidRPr="002A573F" w:rsidRDefault="00BA7CA8" w:rsidP="00DE645E">
                              <w:pPr>
                                <w:pStyle w:val="Disclaimer"/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</w:pP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dilyn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adolygiad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cadarnhaf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fod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y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cais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RPL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hwn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yn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bodloni’r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meini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prawf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>uchod</w:t>
                              </w:r>
                              <w:proofErr w:type="spellEnd"/>
                              <w:r w:rsidRPr="002A573F"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sz w:val="20"/>
                                </w:rPr>
                                <w:t xml:space="preserve">ac felly </w:t>
                              </w:r>
                              <w:proofErr w:type="spellStart"/>
                              <w:r>
                                <w:rPr>
                                  <w:rFonts w:cstheme="minorHAnsi"/>
                                  <w:sz w:val="20"/>
                                </w:rPr>
                                <w:t>cefnogir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sz w:val="20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Fonts w:cstheme="minorHAnsi"/>
                                  <w:sz w:val="20"/>
                                </w:rPr>
                                <w:t>cais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theme="minorHAnsi"/>
                                  <w:sz w:val="20"/>
                                </w:rPr>
                                <w:t>hwn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sz w:val="20"/>
                                </w:rPr>
                                <w:t>.</w:t>
                              </w:r>
                            </w:p>
                            <w:p w:rsidR="00BA7CA8" w:rsidRDefault="00BA7CA8" w:rsidP="00DE645E">
                              <w:pPr>
                                <w:pStyle w:val="Disclaimer"/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BA7CA8" w:rsidRPr="00965779" w:rsidRDefault="00BA7CA8" w:rsidP="00DE645E">
                              <w:pPr>
                                <w:pStyle w:val="Disclaimer"/>
                              </w:pPr>
                              <w:proofErr w:type="spellStart"/>
                              <w:r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>Llofnod</w:t>
                              </w:r>
                              <w:proofErr w:type="spellEnd"/>
                              <w:r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>Arweinydd</w:t>
                              </w:r>
                              <w:proofErr w:type="spellEnd"/>
                              <w:r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 xml:space="preserve"> y </w:t>
                              </w:r>
                              <w:proofErr w:type="spellStart"/>
                              <w:r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>Rhaglen</w:t>
                              </w:r>
                              <w:proofErr w:type="spellEnd"/>
                              <w:r w:rsidRPr="00120B66"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>…………………………………………………………………….</w:t>
                              </w:r>
                              <w:r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>Dyddiad</w:t>
                              </w:r>
                              <w:proofErr w:type="spellEnd"/>
                              <w:r>
                                <w:rPr>
                                  <w:rFonts w:eastAsiaTheme="minorHAnsi" w:cstheme="minorHAnsi"/>
                                  <w:bCs/>
                                  <w:sz w:val="20"/>
                                </w:rPr>
                                <w:t>………………………………...</w:t>
                              </w:r>
                            </w:p>
                            <w:p w:rsidR="00BA7CA8" w:rsidRDefault="00BA7CA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0;margin-top:-1.35pt;width:686.25pt;height:452.25pt;z-index:251662336" coordsize="87153,57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width:87153;height:2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:rsidR="00DE645E" w:rsidRDefault="00075863" w:rsidP="00DE645E">
                        <w:pP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</w:pPr>
                        <w:proofErr w:type="spellStart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I’w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gwblhau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gan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myfyriwr</w:t>
                        </w:r>
                        <w:proofErr w:type="spellEnd"/>
                        <w:r w:rsidR="00DE645E"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:</w:t>
                        </w:r>
                      </w:p>
                      <w:p w:rsidR="00DE645E" w:rsidRDefault="00DE645E" w:rsidP="00DE645E">
                        <w:pP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</w:pPr>
                      </w:p>
                      <w:p w:rsidR="00DE645E" w:rsidRDefault="00DE645E" w:rsidP="00DE645E">
                        <w:pP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</w:pPr>
                      </w:p>
                      <w:p w:rsidR="00DE645E" w:rsidRPr="00261740" w:rsidRDefault="00075863" w:rsidP="00DE645E">
                        <w:pP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Datganiad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Myfyriwr</w:t>
                        </w:r>
                        <w:proofErr w:type="spellEnd"/>
                        <w:r w:rsidR="00DE645E"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</w:rPr>
                          <w:t>–</w:t>
                        </w:r>
                        <w:r w:rsidR="00DE645E" w:rsidRPr="00261740"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Rwyf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cadarnhau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bod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yr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wybodaeth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a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gyflwynir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ar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ffurflen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hon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="00DE645E"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gywir</w:t>
                        </w:r>
                        <w:proofErr w:type="spellEnd"/>
                        <w:r w:rsidR="00DE645E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onest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ac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="00DE645E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wiriadwy</w:t>
                        </w:r>
                        <w:proofErr w:type="spellEnd"/>
                        <w:r w:rsidR="00DE645E"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Rwyf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wedi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atodi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tystiolaeth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o’m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dysgu</w:t>
                        </w:r>
                        <w:proofErr w:type="spellEnd"/>
                        <w:r w:rsidR="00DE645E"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r w:rsidR="00DE645E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(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copi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o’m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trawsysgrif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/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tystysgrif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swyddogol</w:t>
                        </w:r>
                        <w:proofErr w:type="spellEnd"/>
                        <w:r w:rsidR="00DE645E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)</w:t>
                        </w:r>
                        <w:r w:rsidR="00DE645E"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i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gefnogi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fy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nghais</w:t>
                        </w:r>
                        <w:proofErr w:type="spellEnd"/>
                        <w:r w:rsidR="00DE645E"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.</w:t>
                        </w: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Emphasis"/>
                            <w:rFonts w:ascii="Tahoma" w:hAnsi="Tahoma" w:cs="Tahoma"/>
                            <w:i w:val="0"/>
                            <w:sz w:val="20"/>
                            <w:u w:val="single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Emphasis"/>
                            <w:rFonts w:ascii="Tahoma" w:hAnsi="Tahoma" w:cs="Tahoma"/>
                            <w:i w:val="0"/>
                            <w:sz w:val="20"/>
                            <w:u w:val="single"/>
                          </w:rPr>
                        </w:pPr>
                      </w:p>
                      <w:p w:rsidR="00DE645E" w:rsidRDefault="00075863" w:rsidP="00DE645E">
                        <w:pPr>
                          <w:pStyle w:val="BodyText"/>
                          <w:jc w:val="left"/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</w:pPr>
                        <w:proofErr w:type="spellStart"/>
                        <w:r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>Llofnod</w:t>
                        </w:r>
                        <w:proofErr w:type="spellEnd"/>
                        <w:r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>Myfyriwr</w:t>
                        </w:r>
                        <w:proofErr w:type="spellEnd"/>
                        <w:r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 xml:space="preserve"> </w:t>
                        </w:r>
                        <w:r w:rsidR="00DE645E"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 xml:space="preserve">……………………………………………………………………………………  </w:t>
                        </w:r>
                        <w:proofErr w:type="spellStart"/>
                        <w:r w:rsidR="00DE645E"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>D</w:t>
                        </w:r>
                        <w:r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>yddiad</w:t>
                        </w:r>
                        <w:proofErr w:type="spellEnd"/>
                        <w:r w:rsidR="00DE645E"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>………………………...</w:t>
                        </w: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</w:pPr>
                      </w:p>
                      <w:p w:rsidR="00DE645E" w:rsidRDefault="00075863" w:rsidP="00DE645E">
                        <w:pP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I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gael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cymorth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gyda’r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ffurflen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hon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cysylltwch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ag</w:t>
                        </w:r>
                        <w:r w:rsidR="00DE645E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Ansawdd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Academaidd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a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Llywodraethu</w:t>
                        </w:r>
                        <w:proofErr w:type="spellEnd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Myfyrwyr</w:t>
                        </w:r>
                        <w:proofErr w:type="spellEnd"/>
                        <w:r w:rsidR="00DE645E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: </w:t>
                        </w:r>
                        <w:hyperlink r:id="rId10" w:history="1">
                          <w:r w:rsidR="00DE645E" w:rsidRPr="00717051">
                            <w:rPr>
                              <w:rStyle w:val="Hyperlink"/>
                              <w:rFonts w:cs="Arial"/>
                              <w:sz w:val="20"/>
                              <w:szCs w:val="20"/>
                            </w:rPr>
                            <w:t>quality@glyndwr.ac.uk</w:t>
                          </w:r>
                        </w:hyperlink>
                      </w:p>
                      <w:p w:rsidR="00DE645E" w:rsidRDefault="00DE645E"/>
                    </w:txbxContent>
                  </v:textbox>
                </v:shape>
                <v:shape id="Text Box 2" o:spid="_x0000_s1028" type="#_x0000_t202" style="position:absolute;top:22288;width:87153;height:35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<v:textbox>
                    <w:txbxContent>
                      <w:p w:rsidR="00BA7CA8" w:rsidRDefault="00BA7CA8" w:rsidP="00DE645E">
                        <w:pPr>
                          <w:pStyle w:val="Disclaimer"/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</w:pPr>
                        <w:proofErr w:type="spellStart"/>
                        <w:r w:rsidRPr="00075863">
                          <w:rPr>
                            <w:rStyle w:val="Italics"/>
                            <w:rFonts w:asciiTheme="majorHAnsi" w:hAnsiTheme="majorHAnsi" w:cstheme="majorHAnsi"/>
                            <w:b/>
                            <w:i/>
                            <w:sz w:val="20"/>
                            <w:u w:val="single"/>
                          </w:rPr>
                          <w:t>I’w</w:t>
                        </w:r>
                        <w:proofErr w:type="spellEnd"/>
                        <w:r w:rsidRPr="00075863">
                          <w:rPr>
                            <w:rStyle w:val="Italics"/>
                            <w:rFonts w:asciiTheme="majorHAnsi" w:hAnsiTheme="majorHAnsi" w:cstheme="majorHAnsi"/>
                            <w:b/>
                            <w:i/>
                            <w:sz w:val="20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075863">
                          <w:rPr>
                            <w:rStyle w:val="Italics"/>
                            <w:rFonts w:asciiTheme="majorHAnsi" w:hAnsiTheme="majorHAnsi" w:cstheme="majorHAnsi"/>
                            <w:b/>
                            <w:i/>
                            <w:sz w:val="20"/>
                            <w:u w:val="single"/>
                          </w:rPr>
                          <w:t>gwblhau</w:t>
                        </w:r>
                        <w:proofErr w:type="spellEnd"/>
                        <w:r w:rsidRPr="00075863">
                          <w:rPr>
                            <w:rStyle w:val="Italics"/>
                            <w:rFonts w:asciiTheme="majorHAnsi" w:hAnsiTheme="majorHAnsi" w:cstheme="majorHAnsi"/>
                            <w:b/>
                            <w:i/>
                            <w:sz w:val="20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075863">
                          <w:rPr>
                            <w:rStyle w:val="Italics"/>
                            <w:rFonts w:asciiTheme="majorHAnsi" w:hAnsiTheme="majorHAnsi" w:cstheme="majorHAnsi"/>
                            <w:b/>
                            <w:i/>
                            <w:sz w:val="20"/>
                            <w:u w:val="single"/>
                          </w:rPr>
                          <w:t>gan</w:t>
                        </w:r>
                        <w:proofErr w:type="spellEnd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Arweinydd</w:t>
                        </w:r>
                        <w:proofErr w:type="spellEnd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Rhaglen</w:t>
                        </w:r>
                        <w:proofErr w:type="spellEnd"/>
                      </w:p>
                      <w:p w:rsidR="00BA7CA8" w:rsidRDefault="00BA7CA8" w:rsidP="00DE645E">
                        <w:pPr>
                          <w:pStyle w:val="Disclaimer"/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</w:pPr>
                      </w:p>
                      <w:p w:rsidR="00BA7CA8" w:rsidRPr="00120B66" w:rsidRDefault="00BA7CA8" w:rsidP="00DE645E">
                        <w:pPr>
                          <w:pStyle w:val="Disclaimer"/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</w:pPr>
                        <w:proofErr w:type="spellStart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Prif</w:t>
                        </w:r>
                        <w:proofErr w:type="spellEnd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feini</w:t>
                        </w:r>
                        <w:proofErr w:type="spellEnd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prawf</w:t>
                        </w:r>
                        <w:proofErr w:type="spellEnd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cymeradwyo</w:t>
                        </w:r>
                        <w:proofErr w:type="spellEnd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ar</w:t>
                        </w:r>
                        <w:proofErr w:type="spellEnd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gyfer</w:t>
                        </w:r>
                        <w:proofErr w:type="spellEnd"/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  <w:r w:rsidRPr="00120B66"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>RPL</w:t>
                        </w:r>
                        <w:r>
                          <w:rPr>
                            <w:rStyle w:val="BalloonText"/>
                            <w:rFonts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</w:p>
                      <w:p w:rsidR="00BA7CA8" w:rsidRPr="00120B66" w:rsidRDefault="00BA7CA8" w:rsidP="00DE645E">
                        <w:pPr>
                          <w:pStyle w:val="Disclaimer"/>
                          <w:rPr>
                            <w:rStyle w:val="BalloonText"/>
                            <w:rFonts w:cstheme="minorHAnsi"/>
                            <w:color w:val="000000" w:themeColor="text1"/>
                            <w:sz w:val="20"/>
                          </w:rPr>
                        </w:pPr>
                      </w:p>
                      <w:p w:rsidR="00BA7CA8" w:rsidRPr="00075863" w:rsidRDefault="00BA7CA8" w:rsidP="00075863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075863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>Cyfatebiaeth</w:t>
                        </w:r>
                        <w:proofErr w:type="spellEnd"/>
                        <w:r w:rsidRPr="00075863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 xml:space="preserve">: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mae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yna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gyfatebiaeth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briodol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o ran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cynnwys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y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cwricwlwm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lefel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a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maint</w:t>
                        </w:r>
                        <w:proofErr w:type="spellEnd"/>
                        <w:r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sz w:val="20"/>
                            <w:szCs w:val="20"/>
                          </w:rPr>
                          <w:t>yr</w:t>
                        </w:r>
                        <w:proofErr w:type="spellEnd"/>
                        <w:r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sz w:val="20"/>
                            <w:szCs w:val="20"/>
                          </w:rPr>
                          <w:t>astudio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rhwng</w:t>
                        </w:r>
                        <w:proofErr w:type="spellEnd"/>
                        <w:r w:rsidRPr="00075863">
                          <w:rPr>
                            <w:rFonts w:eastAsiaTheme="minorHAnsi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y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dystiolaeth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a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chyflwynwyd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a’r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eithriad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y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ceisir</w:t>
                        </w:r>
                        <w:proofErr w:type="spellEnd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75863">
                          <w:rPr>
                            <w:rFonts w:cs="Arial"/>
                            <w:sz w:val="20"/>
                            <w:szCs w:val="20"/>
                          </w:rPr>
                          <w:t>amdano</w:t>
                        </w:r>
                        <w:proofErr w:type="spellEnd"/>
                      </w:p>
                      <w:p w:rsidR="00BA7CA8" w:rsidRPr="00075863" w:rsidRDefault="00BA7CA8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</w:p>
                      <w:p w:rsidR="00BA7CA8" w:rsidRPr="00120B66" w:rsidRDefault="00BA7CA8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</w:p>
                      <w:p w:rsidR="00BA7CA8" w:rsidRPr="002A573F" w:rsidRDefault="00BA7CA8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120B66"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  <w:t>yfoes</w:t>
                        </w:r>
                        <w:proofErr w:type="spellEnd"/>
                        <w:r w:rsidRPr="00120B66"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  <w:t xml:space="preserve">: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mae'r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dysgu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a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ddangosir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dal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i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fod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gyfoes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o ran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yr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eithriad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y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ceisir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amdano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sz w:val="20"/>
                            <w:szCs w:val="20"/>
                          </w:rPr>
                          <w:t xml:space="preserve"> (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bydd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hyn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arbennig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o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bwysig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mewn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disgyblaethau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sy'n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symud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gyflym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er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enghraifft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cs="Arial"/>
                            <w:sz w:val="20"/>
                            <w:szCs w:val="20"/>
                          </w:rPr>
                          <w:t>lle</w:t>
                        </w:r>
                        <w:proofErr w:type="spellEnd"/>
                        <w:r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mae’n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bosibl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y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bydd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angen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ystyried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darparu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tystiolaeth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ychwanegol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o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ddysgu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sz w:val="20"/>
                            <w:szCs w:val="20"/>
                          </w:rPr>
                          <w:t>i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sz w:val="20"/>
                            <w:szCs w:val="20"/>
                          </w:rPr>
                          <w:t>ategu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tystysgrifau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sydd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fwy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na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phum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mlwydd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oed</w:t>
                        </w:r>
                        <w:proofErr w:type="spellEnd"/>
                      </w:p>
                      <w:p w:rsidR="00BA7CA8" w:rsidRPr="002A573F" w:rsidRDefault="00BA7CA8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</w:p>
                      <w:p w:rsidR="00BA7CA8" w:rsidRPr="002A573F" w:rsidRDefault="00BA7CA8" w:rsidP="002A573F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="Arial"/>
                            <w:sz w:val="20"/>
                            <w:szCs w:val="20"/>
                          </w:rPr>
                        </w:pPr>
                        <w:proofErr w:type="spellStart"/>
                        <w:r w:rsidRPr="002A573F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>Dilysrwydd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 xml:space="preserve">: </w:t>
                        </w:r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 xml:space="preserve">y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mae’r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dystiolaeth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 xml:space="preserve">o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astudiaeth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/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profiad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blaenorol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ddiamwys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 xml:space="preserve"> un y </w:t>
                        </w:r>
                        <w:proofErr w:type="spellStart"/>
                        <w:r w:rsidRPr="002A573F">
                          <w:rPr>
                            <w:rFonts w:eastAsiaTheme="minorHAnsi" w:cs="Arial"/>
                            <w:bCs/>
                            <w:sz w:val="20"/>
                            <w:szCs w:val="20"/>
                          </w:rPr>
                          <w:t>myfyriwr</w:t>
                        </w:r>
                        <w:proofErr w:type="spellEnd"/>
                      </w:p>
                      <w:p w:rsidR="00BA7CA8" w:rsidRPr="002A573F" w:rsidRDefault="00BA7CA8" w:rsidP="002A573F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="Arial"/>
                            <w:sz w:val="20"/>
                            <w:szCs w:val="20"/>
                          </w:rPr>
                        </w:pPr>
                      </w:p>
                      <w:p w:rsidR="00BA7CA8" w:rsidRPr="002A573F" w:rsidRDefault="00BA7CA8" w:rsidP="002A573F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 w:rsidRPr="002A573F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>Digonolrwydd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  <w:r w:rsidRPr="002A573F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>ystiolaeth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 xml:space="preserve">: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mae'r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dystiolaeth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a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gyflwynir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ddigonol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i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ddangos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y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gofynion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sy'n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gysylltiedig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â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phob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un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o'r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meini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prawf</w:t>
                        </w:r>
                        <w:proofErr w:type="spellEnd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="Arial"/>
                            <w:sz w:val="20"/>
                            <w:szCs w:val="20"/>
                          </w:rPr>
                          <w:t>uchod</w:t>
                        </w:r>
                        <w:proofErr w:type="spellEnd"/>
                        <w:r w:rsidRPr="002A573F">
                          <w:rPr>
                            <w:rFonts w:eastAsiaTheme="minorHAnsi" w:cs="Arial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  <w:p w:rsidR="00BA7CA8" w:rsidRPr="002A573F" w:rsidRDefault="00BA7CA8" w:rsidP="002A573F">
                        <w:pPr>
                          <w:pStyle w:val="Disclaimer"/>
                          <w:rPr>
                            <w:rFonts w:eastAsiaTheme="minorHAnsi" w:cs="Arial"/>
                            <w:b/>
                            <w:bCs/>
                            <w:sz w:val="20"/>
                          </w:rPr>
                        </w:pPr>
                      </w:p>
                      <w:p w:rsidR="00BA7CA8" w:rsidRDefault="00BA7CA8" w:rsidP="00DE645E">
                        <w:pPr>
                          <w:pStyle w:val="Disclaimer"/>
                          <w:rPr>
                            <w:rFonts w:eastAsiaTheme="minorHAnsi" w:cstheme="minorHAnsi"/>
                            <w:bCs/>
                            <w:sz w:val="20"/>
                          </w:rPr>
                        </w:pPr>
                      </w:p>
                      <w:p w:rsidR="00BA7CA8" w:rsidRPr="002A573F" w:rsidRDefault="00BA7CA8" w:rsidP="00DE645E">
                        <w:pPr>
                          <w:pStyle w:val="Disclaimer"/>
                          <w:rPr>
                            <w:rFonts w:eastAsiaTheme="minorHAnsi" w:cstheme="minorHAnsi"/>
                            <w:bCs/>
                            <w:sz w:val="20"/>
                          </w:rPr>
                        </w:pP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dilyn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adolygiad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,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cadarnhaf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fod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y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cais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RPL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hwn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yn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bodloni’r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meini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prawf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 w:rsidRPr="002A573F">
                          <w:rPr>
                            <w:rFonts w:cstheme="minorHAnsi"/>
                            <w:sz w:val="20"/>
                          </w:rPr>
                          <w:t>uchod</w:t>
                        </w:r>
                        <w:proofErr w:type="spellEnd"/>
                        <w:r w:rsidRPr="002A573F"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20"/>
                          </w:rPr>
                          <w:t xml:space="preserve">ac felly </w:t>
                        </w:r>
                        <w:proofErr w:type="spellStart"/>
                        <w:r>
                          <w:rPr>
                            <w:rFonts w:cstheme="minorHAnsi"/>
                            <w:sz w:val="20"/>
                          </w:rPr>
                          <w:t>cefnogir</w:t>
                        </w:r>
                        <w:proofErr w:type="spellEnd"/>
                        <w:r>
                          <w:rPr>
                            <w:rFonts w:cstheme="minorHAnsi"/>
                            <w:sz w:val="20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Fonts w:cstheme="minorHAnsi"/>
                            <w:sz w:val="20"/>
                          </w:rPr>
                          <w:t>cais</w:t>
                        </w:r>
                        <w:proofErr w:type="spellEnd"/>
                        <w:r>
                          <w:rPr>
                            <w:rFonts w:cstheme="minorHAnsi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theme="minorHAnsi"/>
                            <w:sz w:val="20"/>
                          </w:rPr>
                          <w:t>hwn</w:t>
                        </w:r>
                        <w:proofErr w:type="spellEnd"/>
                        <w:r>
                          <w:rPr>
                            <w:rFonts w:cstheme="minorHAnsi"/>
                            <w:sz w:val="20"/>
                          </w:rPr>
                          <w:t>.</w:t>
                        </w:r>
                      </w:p>
                      <w:p w:rsidR="00BA7CA8" w:rsidRDefault="00BA7CA8" w:rsidP="00DE645E">
                        <w:pPr>
                          <w:pStyle w:val="Disclaimer"/>
                          <w:rPr>
                            <w:rFonts w:eastAsiaTheme="minorHAnsi" w:cstheme="minorHAnsi"/>
                            <w:bCs/>
                            <w:sz w:val="20"/>
                          </w:rPr>
                        </w:pPr>
                      </w:p>
                      <w:p w:rsidR="00BA7CA8" w:rsidRPr="00965779" w:rsidRDefault="00BA7CA8" w:rsidP="00DE645E">
                        <w:pPr>
                          <w:pStyle w:val="Disclaimer"/>
                        </w:pPr>
                        <w:proofErr w:type="spellStart"/>
                        <w:r>
                          <w:rPr>
                            <w:rFonts w:eastAsiaTheme="minorHAnsi" w:cstheme="minorHAnsi"/>
                            <w:bCs/>
                            <w:sz w:val="20"/>
                          </w:rPr>
                          <w:t>Llofnod</w:t>
                        </w:r>
                        <w:proofErr w:type="spellEnd"/>
                        <w:r>
                          <w:rPr>
                            <w:rFonts w:eastAsiaTheme="minorHAnsi" w:cstheme="minorHAnsi"/>
                            <w:bCs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Theme="minorHAnsi" w:cstheme="minorHAnsi"/>
                            <w:bCs/>
                            <w:sz w:val="20"/>
                          </w:rPr>
                          <w:t>Arweinydd</w:t>
                        </w:r>
                        <w:proofErr w:type="spellEnd"/>
                        <w:r>
                          <w:rPr>
                            <w:rFonts w:eastAsiaTheme="minorHAnsi" w:cstheme="minorHAnsi"/>
                            <w:bCs/>
                            <w:sz w:val="20"/>
                          </w:rPr>
                          <w:t xml:space="preserve"> y </w:t>
                        </w:r>
                        <w:proofErr w:type="spellStart"/>
                        <w:r>
                          <w:rPr>
                            <w:rFonts w:eastAsiaTheme="minorHAnsi" w:cstheme="minorHAnsi"/>
                            <w:bCs/>
                            <w:sz w:val="20"/>
                          </w:rPr>
                          <w:t>Rhaglen</w:t>
                        </w:r>
                        <w:proofErr w:type="spellEnd"/>
                        <w:r w:rsidRPr="00120B66">
                          <w:rPr>
                            <w:rFonts w:eastAsiaTheme="minorHAnsi" w:cstheme="minorHAnsi"/>
                            <w:bCs/>
                            <w:sz w:val="20"/>
                          </w:rPr>
                          <w:t>…………………………………………………………………….</w:t>
                        </w:r>
                        <w:r>
                          <w:rPr>
                            <w:rFonts w:eastAsiaTheme="minorHAnsi" w:cstheme="minorHAnsi"/>
                            <w:bCs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Theme="minorHAnsi" w:cstheme="minorHAnsi"/>
                            <w:bCs/>
                            <w:sz w:val="20"/>
                          </w:rPr>
                          <w:t>Dyddiad</w:t>
                        </w:r>
                        <w:proofErr w:type="spellEnd"/>
                        <w:r>
                          <w:rPr>
                            <w:rFonts w:eastAsiaTheme="minorHAnsi" w:cstheme="minorHAnsi"/>
                            <w:bCs/>
                            <w:sz w:val="20"/>
                          </w:rPr>
                          <w:t>………………………………...</w:t>
                        </w:r>
                      </w:p>
                      <w:p w:rsidR="00BA7CA8" w:rsidRDefault="00BA7CA8"/>
                    </w:txbxContent>
                  </v:textbox>
                </v:shape>
              </v:group>
            </w:pict>
          </mc:Fallback>
        </mc:AlternateContent>
      </w:r>
    </w:p>
    <w:p w:rsidR="00763A05" w:rsidRDefault="00763A05" w:rsidP="00261740">
      <w:pPr>
        <w:rPr>
          <w:rStyle w:val="Emphasis"/>
          <w:rFonts w:cs="Arial"/>
          <w:b/>
          <w:i w:val="0"/>
          <w:sz w:val="20"/>
          <w:szCs w:val="20"/>
          <w:u w:val="single"/>
        </w:rPr>
      </w:pPr>
    </w:p>
    <w:p w:rsidR="00261740" w:rsidRDefault="00261740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927570" w:rsidRDefault="00EC13B9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  <w:r>
        <w:rPr>
          <w:rFonts w:asciiTheme="minorHAnsi" w:eastAsiaTheme="minorHAnsi" w:hAnsiTheme="minorHAnsi" w:cstheme="minorHAnsi"/>
          <w:bCs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1288D" wp14:editId="3B1D841C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8715375" cy="35147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5375" cy="3514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E645E" w:rsidRDefault="00075863" w:rsidP="00DE645E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075863">
                              <w:rPr>
                                <w:rStyle w:val="Emphasis"/>
                                <w:rFonts w:asciiTheme="majorHAnsi" w:hAnsiTheme="majorHAnsi" w:cstheme="majorHAnsi"/>
                                <w:b/>
                                <w:i w:val="0"/>
                                <w:sz w:val="20"/>
                                <w:u w:val="single"/>
                              </w:rPr>
                              <w:t>I’w</w:t>
                            </w:r>
                            <w:proofErr w:type="spellEnd"/>
                            <w:r w:rsidRPr="00075863">
                              <w:rPr>
                                <w:rStyle w:val="Emphasis"/>
                                <w:rFonts w:asciiTheme="majorHAnsi" w:hAnsiTheme="majorHAnsi" w:cstheme="majorHAnsi"/>
                                <w:b/>
                                <w:i w:val="0"/>
                                <w:sz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75863">
                              <w:rPr>
                                <w:rStyle w:val="Emphasis"/>
                                <w:rFonts w:asciiTheme="majorHAnsi" w:hAnsiTheme="majorHAnsi" w:cstheme="majorHAnsi"/>
                                <w:b/>
                                <w:i w:val="0"/>
                                <w:sz w:val="20"/>
                                <w:u w:val="single"/>
                              </w:rPr>
                              <w:t>gwblhau</w:t>
                            </w:r>
                            <w:proofErr w:type="spellEnd"/>
                            <w:r w:rsidRPr="00075863">
                              <w:rPr>
                                <w:rStyle w:val="Emphasis"/>
                                <w:rFonts w:asciiTheme="majorHAnsi" w:hAnsiTheme="majorHAnsi" w:cstheme="majorHAnsi"/>
                                <w:b/>
                                <w:i w:val="0"/>
                                <w:sz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75863">
                              <w:rPr>
                                <w:rStyle w:val="Emphasis"/>
                                <w:rFonts w:asciiTheme="majorHAnsi" w:hAnsiTheme="majorHAnsi" w:cstheme="majorHAnsi"/>
                                <w:b/>
                                <w:i w:val="0"/>
                                <w:sz w:val="20"/>
                                <w:u w:val="single"/>
                              </w:rPr>
                              <w:t>gan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Arweinydd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Rhaglen</w:t>
                            </w:r>
                            <w:proofErr w:type="spellEnd"/>
                          </w:p>
                          <w:p w:rsidR="00DE645E" w:rsidRDefault="00DE645E" w:rsidP="00DE645E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</w:pPr>
                          </w:p>
                          <w:p w:rsidR="00DE645E" w:rsidRPr="00120B66" w:rsidRDefault="00075863" w:rsidP="00DE645E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Prif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feini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prawf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cymeradwyo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gyfer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DE645E" w:rsidRPr="00120B66"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>RPL</w:t>
                            </w:r>
                            <w:r w:rsidR="00DE645E">
                              <w:rPr>
                                <w:rStyle w:val="Hyperlink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</w:p>
                          <w:p w:rsidR="00DE645E" w:rsidRPr="00120B66" w:rsidRDefault="00DE645E" w:rsidP="00DE645E">
                            <w:pPr>
                              <w:pStyle w:val="BodyText"/>
                              <w:jc w:val="left"/>
                              <w:rPr>
                                <w:rStyle w:val="Hyperlink"/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</w:rPr>
                            </w:pPr>
                          </w:p>
                          <w:p w:rsidR="00075863" w:rsidRPr="00075863" w:rsidRDefault="00075863" w:rsidP="0007586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75863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>Cyfatebiaeth</w:t>
                            </w:r>
                            <w:proofErr w:type="spellEnd"/>
                            <w:r w:rsidRPr="00075863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mae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yna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gyfatebiaeth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briodol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o ran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cynnwys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cwricwlwm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lefel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maint</w:t>
                            </w:r>
                            <w:proofErr w:type="spellEnd"/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yr</w:t>
                            </w:r>
                            <w:proofErr w:type="spellEnd"/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  <w:szCs w:val="20"/>
                              </w:rPr>
                              <w:t>astudio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rhwng</w:t>
                            </w:r>
                            <w:proofErr w:type="spellEnd"/>
                            <w:r w:rsidRPr="00075863"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y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dystiolaeth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chyflwynwyd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a’r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eithriad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ceisir</w:t>
                            </w:r>
                            <w:proofErr w:type="spellEnd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75863">
                              <w:rPr>
                                <w:rFonts w:cs="Arial"/>
                                <w:sz w:val="20"/>
                                <w:szCs w:val="20"/>
                              </w:rPr>
                              <w:t>amdano</w:t>
                            </w:r>
                            <w:proofErr w:type="spellEnd"/>
                          </w:p>
                          <w:p w:rsidR="00DE645E" w:rsidRPr="00075863" w:rsidRDefault="00DE645E" w:rsidP="00DE645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:rsidR="00DE645E" w:rsidRPr="00120B66" w:rsidRDefault="00DE645E" w:rsidP="00DE645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:rsidR="00DE645E" w:rsidRPr="002A573F" w:rsidRDefault="00DE645E" w:rsidP="00DE645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Theme="minorHAnsi" w:cstheme="min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0B66">
                              <w:rPr>
                                <w:rFonts w:eastAsia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C</w:t>
                            </w:r>
                            <w:r w:rsidR="002A573F">
                              <w:rPr>
                                <w:rFonts w:eastAsia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yfoes</w:t>
                            </w:r>
                            <w:proofErr w:type="spellEnd"/>
                            <w:r w:rsidRPr="00120B66">
                              <w:rPr>
                                <w:rFonts w:eastAsia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mae'r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dysgu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ddangosir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yn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dal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fod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yn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gyfoes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o ran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yr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eithriad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ceisir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amdano</w:t>
                            </w:r>
                            <w:proofErr w:type="spellEnd"/>
                            <w:r w:rsidR="002A573F" w:rsidRPr="002A573F"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bydd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hyn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yn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arbennig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o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bwysig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mewn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disgyblaethau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sy'n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symud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yn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gyflym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er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enghraifft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lle</w:t>
                            </w:r>
                            <w:proofErr w:type="spellEnd"/>
                            <w:r w:rsid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mae’n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bosibl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bydd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angen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ystyried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darparu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tystiolaeth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ychwanegol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o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ddysgu</w:t>
                            </w:r>
                            <w:proofErr w:type="spellEnd"/>
                            <w:r w:rsidR="002A573F" w:rsidRPr="002A573F"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="002A573F" w:rsidRPr="002A573F"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  <w:t>ategu</w:t>
                            </w:r>
                            <w:proofErr w:type="spellEnd"/>
                            <w:r w:rsidR="002A573F" w:rsidRPr="002A573F"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tystysgrifau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sydd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fwy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na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phum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mlwydd</w:t>
                            </w:r>
                            <w:proofErr w:type="spellEnd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A573F"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oed</w:t>
                            </w:r>
                            <w:proofErr w:type="spellEnd"/>
                          </w:p>
                          <w:p w:rsidR="00DE645E" w:rsidRPr="002A573F" w:rsidRDefault="00DE645E" w:rsidP="00DE645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:rsidR="002A573F" w:rsidRPr="002A573F" w:rsidRDefault="002A573F" w:rsidP="002A573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>Dilysrwydd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 xml:space="preserve">y 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mae’r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dystiolaeth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 xml:space="preserve">o 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astudiaeth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profiad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blaenorol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yn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ddiamwys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yn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 xml:space="preserve"> un y </w:t>
                            </w: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Cs/>
                                <w:sz w:val="20"/>
                                <w:szCs w:val="20"/>
                              </w:rPr>
                              <w:t>myfyriwr</w:t>
                            </w:r>
                            <w:proofErr w:type="spellEnd"/>
                          </w:p>
                          <w:p w:rsidR="002A573F" w:rsidRPr="002A573F" w:rsidRDefault="002A573F" w:rsidP="002A573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Theme="minorHAnsi" w:cs="Arial"/>
                                <w:sz w:val="20"/>
                                <w:szCs w:val="20"/>
                              </w:rPr>
                            </w:pPr>
                          </w:p>
                          <w:p w:rsidR="002A573F" w:rsidRPr="002A573F" w:rsidRDefault="002A573F" w:rsidP="002A573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A573F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>Digonolrwydd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>d</w:t>
                            </w:r>
                            <w:r w:rsidRPr="002A573F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>ystiolaeth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mae'r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dystiolaeth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gyflwynir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yn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ddigonol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ddangos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gofynion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sy'n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gysylltiedig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â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phob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un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o'r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meini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prawf</w:t>
                            </w:r>
                            <w:proofErr w:type="spellEnd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cs="Arial"/>
                                <w:sz w:val="20"/>
                                <w:szCs w:val="20"/>
                              </w:rPr>
                              <w:t>uchod</w:t>
                            </w:r>
                            <w:proofErr w:type="spellEnd"/>
                            <w:r w:rsidRPr="002A573F"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2A573F" w:rsidRPr="002A573F" w:rsidRDefault="002A573F" w:rsidP="002A573F">
                            <w:pPr>
                              <w:pStyle w:val="BodyText"/>
                              <w:rPr>
                                <w:rFonts w:eastAsiaTheme="minorHAnsi" w:cs="Arial"/>
                                <w:b/>
                                <w:bCs/>
                                <w:sz w:val="20"/>
                              </w:rPr>
                            </w:pPr>
                          </w:p>
                          <w:p w:rsidR="00DE645E" w:rsidRDefault="00DE645E" w:rsidP="00DE645E">
                            <w:pPr>
                              <w:pStyle w:val="BodyText"/>
                              <w:jc w:val="left"/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</w:pPr>
                          </w:p>
                          <w:p w:rsidR="00DE645E" w:rsidRPr="002A573F" w:rsidRDefault="002A573F" w:rsidP="00DE645E">
                            <w:pPr>
                              <w:pStyle w:val="BodyText"/>
                              <w:jc w:val="left"/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</w:pP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Yn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dilyn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adolygiad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cadarnhaf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fod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cais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RPL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hwn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yn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bodloni’r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meini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prawf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uchod</w:t>
                            </w:r>
                            <w:proofErr w:type="spellEnd"/>
                            <w:r w:rsidRPr="002A573F"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ac felly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cefnogir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cais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hwn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</w:rPr>
                              <w:t>.</w:t>
                            </w:r>
                          </w:p>
                          <w:p w:rsidR="00DE645E" w:rsidRDefault="00DE645E" w:rsidP="00DE645E">
                            <w:pPr>
                              <w:pStyle w:val="BodyText"/>
                              <w:jc w:val="left"/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</w:pPr>
                          </w:p>
                          <w:p w:rsidR="00DE645E" w:rsidRPr="00965779" w:rsidRDefault="002A573F" w:rsidP="00DE645E">
                            <w:pPr>
                              <w:pStyle w:val="BodyText"/>
                              <w:jc w:val="left"/>
                            </w:pPr>
                            <w:proofErr w:type="spellStart"/>
                            <w:r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>Llofnod</w:t>
                            </w:r>
                            <w:proofErr w:type="spellEnd"/>
                            <w:r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>Arweinydd</w:t>
                            </w:r>
                            <w:proofErr w:type="spellEnd"/>
                            <w:r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>Rhaglen</w:t>
                            </w:r>
                            <w:proofErr w:type="spellEnd"/>
                            <w:r w:rsidR="00DE645E" w:rsidRPr="00120B66"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>…………………………………………………………………….</w:t>
                            </w:r>
                            <w:r w:rsidR="00DE645E"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>Dyddiad</w:t>
                            </w:r>
                            <w:proofErr w:type="spellEnd"/>
                            <w:r w:rsidR="00DE645E">
                              <w:rPr>
                                <w:rFonts w:asciiTheme="minorHAnsi" w:eastAsiaTheme="minorHAnsi" w:hAnsiTheme="minorHAnsi" w:cstheme="minorHAnsi"/>
                                <w:bCs/>
                                <w:sz w:val="20"/>
                              </w:rPr>
                              <w:t>………………………………...</w:t>
                            </w:r>
                          </w:p>
                          <w:p w:rsidR="00DE645E" w:rsidRDefault="00DE64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1288D" id="Text Box 5" o:spid="_x0000_s1029" type="#_x0000_t202" style="position:absolute;margin-left:0;margin-top:.6pt;width:686.25pt;height:27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" fillcolor="white [3201]" strokeweight=".5pt">
                <v:textbox>
                  <w:txbxContent>
                    <w:p w:rsidR="00DE645E" w:rsidRDefault="00075863" w:rsidP="00DE645E">
                      <w:pPr>
                        <w:pStyle w:val="BodyText"/>
                        <w:jc w:val="left"/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075863">
                        <w:rPr>
                          <w:rStyle w:val="Emphasis"/>
                          <w:rFonts w:asciiTheme="majorHAnsi" w:hAnsiTheme="majorHAnsi" w:cstheme="majorHAnsi"/>
                          <w:b/>
                          <w:i w:val="0"/>
                          <w:sz w:val="20"/>
                          <w:u w:val="single"/>
                        </w:rPr>
                        <w:t>I’w</w:t>
                      </w:r>
                      <w:proofErr w:type="spellEnd"/>
                      <w:r w:rsidRPr="00075863">
                        <w:rPr>
                          <w:rStyle w:val="Emphasis"/>
                          <w:rFonts w:asciiTheme="majorHAnsi" w:hAnsiTheme="majorHAnsi" w:cstheme="majorHAnsi"/>
                          <w:b/>
                          <w:i w:val="0"/>
                          <w:sz w:val="20"/>
                          <w:u w:val="single"/>
                        </w:rPr>
                        <w:t xml:space="preserve"> </w:t>
                      </w:r>
                      <w:proofErr w:type="spellStart"/>
                      <w:r w:rsidRPr="00075863">
                        <w:rPr>
                          <w:rStyle w:val="Emphasis"/>
                          <w:rFonts w:asciiTheme="majorHAnsi" w:hAnsiTheme="majorHAnsi" w:cstheme="majorHAnsi"/>
                          <w:b/>
                          <w:i w:val="0"/>
                          <w:sz w:val="20"/>
                          <w:u w:val="single"/>
                        </w:rPr>
                        <w:t>gwblhau</w:t>
                      </w:r>
                      <w:proofErr w:type="spellEnd"/>
                      <w:r w:rsidRPr="00075863">
                        <w:rPr>
                          <w:rStyle w:val="Emphasis"/>
                          <w:rFonts w:asciiTheme="majorHAnsi" w:hAnsiTheme="majorHAnsi" w:cstheme="majorHAnsi"/>
                          <w:b/>
                          <w:i w:val="0"/>
                          <w:sz w:val="20"/>
                          <w:u w:val="single"/>
                        </w:rPr>
                        <w:t xml:space="preserve"> </w:t>
                      </w:r>
                      <w:proofErr w:type="spellStart"/>
                      <w:r w:rsidRPr="00075863">
                        <w:rPr>
                          <w:rStyle w:val="Emphasis"/>
                          <w:rFonts w:asciiTheme="majorHAnsi" w:hAnsiTheme="majorHAnsi" w:cstheme="majorHAnsi"/>
                          <w:b/>
                          <w:i w:val="0"/>
                          <w:sz w:val="20"/>
                          <w:u w:val="single"/>
                        </w:rPr>
                        <w:t>gan</w:t>
                      </w:r>
                      <w:proofErr w:type="spellEnd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Arweinydd</w:t>
                      </w:r>
                      <w:proofErr w:type="spellEnd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Rhaglen</w:t>
                      </w:r>
                      <w:proofErr w:type="spellEnd"/>
                    </w:p>
                    <w:p w:rsidR="00DE645E" w:rsidRDefault="00DE645E" w:rsidP="00DE645E">
                      <w:pPr>
                        <w:pStyle w:val="BodyText"/>
                        <w:jc w:val="left"/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</w:pPr>
                    </w:p>
                    <w:p w:rsidR="00DE645E" w:rsidRPr="00120B66" w:rsidRDefault="00075863" w:rsidP="00DE645E">
                      <w:pPr>
                        <w:pStyle w:val="BodyText"/>
                        <w:jc w:val="left"/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</w:pPr>
                      <w:proofErr w:type="spellStart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Prif</w:t>
                      </w:r>
                      <w:proofErr w:type="spellEnd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feini</w:t>
                      </w:r>
                      <w:proofErr w:type="spellEnd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prawf</w:t>
                      </w:r>
                      <w:proofErr w:type="spellEnd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cymeradwyo</w:t>
                      </w:r>
                      <w:proofErr w:type="spellEnd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ar</w:t>
                      </w:r>
                      <w:proofErr w:type="spellEnd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gyfer</w:t>
                      </w:r>
                      <w:proofErr w:type="spellEnd"/>
                      <w:r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  <w:r w:rsidR="00DE645E" w:rsidRPr="00120B66"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>RPL</w:t>
                      </w:r>
                      <w:r w:rsidR="00DE645E">
                        <w:rPr>
                          <w:rStyle w:val="Hyperlink"/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</w:rPr>
                        <w:t xml:space="preserve"> </w:t>
                      </w:r>
                    </w:p>
                    <w:p w:rsidR="00DE645E" w:rsidRPr="00120B66" w:rsidRDefault="00DE645E" w:rsidP="00DE645E">
                      <w:pPr>
                        <w:pStyle w:val="BodyText"/>
                        <w:jc w:val="left"/>
                        <w:rPr>
                          <w:rStyle w:val="Hyperlink"/>
                          <w:rFonts w:asciiTheme="minorHAnsi" w:hAnsiTheme="minorHAnsi" w:cstheme="minorHAnsi"/>
                          <w:color w:val="000000" w:themeColor="text1"/>
                          <w:sz w:val="20"/>
                        </w:rPr>
                      </w:pPr>
                    </w:p>
                    <w:p w:rsidR="00075863" w:rsidRPr="00075863" w:rsidRDefault="00075863" w:rsidP="00075863">
                      <w:pPr>
                        <w:autoSpaceDE w:val="0"/>
                        <w:autoSpaceDN w:val="0"/>
                        <w:adjustRightInd w:val="0"/>
                        <w:rPr>
                          <w:rFonts w:eastAsiaTheme="minorHAnsi" w:cs="Arial"/>
                          <w:sz w:val="20"/>
                          <w:szCs w:val="20"/>
                        </w:rPr>
                      </w:pPr>
                      <w:proofErr w:type="spellStart"/>
                      <w:r w:rsidRPr="00075863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>Cyfatebiaeth</w:t>
                      </w:r>
                      <w:proofErr w:type="spellEnd"/>
                      <w:r w:rsidRPr="00075863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mae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yna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gyfatebiaeth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briodol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o ran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cynnwys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cwricwlwm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lefel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maint</w:t>
                      </w:r>
                      <w:proofErr w:type="spellEnd"/>
                      <w:r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sz w:val="20"/>
                          <w:szCs w:val="20"/>
                        </w:rPr>
                        <w:t>yr</w:t>
                      </w:r>
                      <w:proofErr w:type="spellEnd"/>
                      <w:r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sz w:val="20"/>
                          <w:szCs w:val="20"/>
                        </w:rPr>
                        <w:t>astudio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rhwng</w:t>
                      </w:r>
                      <w:proofErr w:type="spellEnd"/>
                      <w:r w:rsidRPr="00075863">
                        <w:rPr>
                          <w:rFonts w:eastAsiaTheme="minorHAnsi" w:cs="Arial"/>
                          <w:sz w:val="20"/>
                          <w:szCs w:val="20"/>
                        </w:rPr>
                        <w:t xml:space="preserve"> </w:t>
                      </w:r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y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dystiolaeth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chyflwynwyd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a’r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eithriad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ceisir</w:t>
                      </w:r>
                      <w:proofErr w:type="spellEnd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75863">
                        <w:rPr>
                          <w:rFonts w:cs="Arial"/>
                          <w:sz w:val="20"/>
                          <w:szCs w:val="20"/>
                        </w:rPr>
                        <w:t>amdano</w:t>
                      </w:r>
                      <w:proofErr w:type="spellEnd"/>
                    </w:p>
                    <w:p w:rsidR="00DE645E" w:rsidRPr="00075863" w:rsidRDefault="00DE645E" w:rsidP="00DE645E">
                      <w:pPr>
                        <w:autoSpaceDE w:val="0"/>
                        <w:autoSpaceDN w:val="0"/>
                        <w:adjustRightInd w:val="0"/>
                        <w:rPr>
                          <w:rFonts w:eastAsiaTheme="minorHAnsi" w:cstheme="minorHAnsi"/>
                          <w:sz w:val="20"/>
                          <w:szCs w:val="20"/>
                        </w:rPr>
                      </w:pPr>
                    </w:p>
                    <w:p w:rsidR="00DE645E" w:rsidRPr="00120B66" w:rsidRDefault="00DE645E" w:rsidP="00DE645E">
                      <w:pPr>
                        <w:autoSpaceDE w:val="0"/>
                        <w:autoSpaceDN w:val="0"/>
                        <w:adjustRightInd w:val="0"/>
                        <w:rPr>
                          <w:rFonts w:eastAsiaTheme="minorHAnsi" w:cstheme="minorHAnsi"/>
                          <w:sz w:val="20"/>
                          <w:szCs w:val="20"/>
                        </w:rPr>
                      </w:pPr>
                    </w:p>
                    <w:p w:rsidR="00DE645E" w:rsidRPr="002A573F" w:rsidRDefault="00DE645E" w:rsidP="00DE645E">
                      <w:pPr>
                        <w:autoSpaceDE w:val="0"/>
                        <w:autoSpaceDN w:val="0"/>
                        <w:adjustRightInd w:val="0"/>
                        <w:rPr>
                          <w:rFonts w:eastAsiaTheme="minorHAnsi" w:cstheme="minorHAnsi"/>
                          <w:sz w:val="20"/>
                          <w:szCs w:val="20"/>
                        </w:rPr>
                      </w:pPr>
                      <w:proofErr w:type="spellStart"/>
                      <w:r w:rsidRPr="00120B66">
                        <w:rPr>
                          <w:rFonts w:eastAsiaTheme="minorHAnsi" w:cstheme="minorHAnsi"/>
                          <w:b/>
                          <w:bCs/>
                          <w:sz w:val="20"/>
                          <w:szCs w:val="20"/>
                        </w:rPr>
                        <w:t>C</w:t>
                      </w:r>
                      <w:r w:rsidR="002A573F">
                        <w:rPr>
                          <w:rFonts w:eastAsiaTheme="minorHAnsi" w:cstheme="minorHAnsi"/>
                          <w:b/>
                          <w:bCs/>
                          <w:sz w:val="20"/>
                          <w:szCs w:val="20"/>
                        </w:rPr>
                        <w:t>yfoes</w:t>
                      </w:r>
                      <w:proofErr w:type="spellEnd"/>
                      <w:r w:rsidRPr="00120B66">
                        <w:rPr>
                          <w:rFonts w:eastAsiaTheme="minorHAnsi" w:cstheme="minorHAnsi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mae'r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dysgu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ddangosir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yn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dal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fod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yn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gyfoes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o ran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yr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eithriad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ceisir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amdano</w:t>
                      </w:r>
                      <w:proofErr w:type="spellEnd"/>
                      <w:r w:rsidR="002A573F" w:rsidRPr="002A573F">
                        <w:rPr>
                          <w:rFonts w:eastAsiaTheme="minorHAnsi" w:cs="Arial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bydd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hyn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yn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arbennig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o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bwysig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mewn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disgyblaethau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sy'n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symud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yn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gyflym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er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enghraifft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="002A573F">
                        <w:rPr>
                          <w:rFonts w:cs="Arial"/>
                          <w:sz w:val="20"/>
                          <w:szCs w:val="20"/>
                        </w:rPr>
                        <w:t>lle</w:t>
                      </w:r>
                      <w:proofErr w:type="spellEnd"/>
                      <w:r w:rsid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mae’n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bosibl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bydd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angen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ystyried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darparu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tystiolaeth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ychwanegol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o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ddysgu</w:t>
                      </w:r>
                      <w:proofErr w:type="spellEnd"/>
                      <w:r w:rsidR="002A573F" w:rsidRPr="002A573F">
                        <w:rPr>
                          <w:rFonts w:eastAsiaTheme="minorHAnsi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eastAsiaTheme="minorHAnsi" w:cs="Arial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="002A573F" w:rsidRPr="002A573F">
                        <w:rPr>
                          <w:rFonts w:eastAsiaTheme="minorHAnsi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eastAsiaTheme="minorHAnsi" w:cs="Arial"/>
                          <w:sz w:val="20"/>
                          <w:szCs w:val="20"/>
                        </w:rPr>
                        <w:t>ategu</w:t>
                      </w:r>
                      <w:proofErr w:type="spellEnd"/>
                      <w:r w:rsidR="002A573F" w:rsidRPr="002A573F">
                        <w:rPr>
                          <w:rFonts w:eastAsiaTheme="minorHAnsi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tystysgrifau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sydd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fwy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na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phum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mlwydd</w:t>
                      </w:r>
                      <w:proofErr w:type="spellEnd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A573F" w:rsidRPr="002A573F">
                        <w:rPr>
                          <w:rFonts w:cs="Arial"/>
                          <w:sz w:val="20"/>
                          <w:szCs w:val="20"/>
                        </w:rPr>
                        <w:t>oed</w:t>
                      </w:r>
                      <w:proofErr w:type="spellEnd"/>
                    </w:p>
                    <w:p w:rsidR="00DE645E" w:rsidRPr="002A573F" w:rsidRDefault="00DE645E" w:rsidP="00DE645E">
                      <w:pPr>
                        <w:autoSpaceDE w:val="0"/>
                        <w:autoSpaceDN w:val="0"/>
                        <w:adjustRightInd w:val="0"/>
                        <w:rPr>
                          <w:rFonts w:eastAsiaTheme="minorHAnsi" w:cstheme="minorHAnsi"/>
                          <w:sz w:val="20"/>
                          <w:szCs w:val="20"/>
                        </w:rPr>
                      </w:pPr>
                    </w:p>
                    <w:p w:rsidR="002A573F" w:rsidRPr="002A573F" w:rsidRDefault="002A573F" w:rsidP="002A573F">
                      <w:pPr>
                        <w:autoSpaceDE w:val="0"/>
                        <w:autoSpaceDN w:val="0"/>
                        <w:adjustRightInd w:val="0"/>
                        <w:rPr>
                          <w:rFonts w:eastAsiaTheme="minorHAnsi" w:cs="Arial"/>
                          <w:sz w:val="20"/>
                          <w:szCs w:val="20"/>
                        </w:rPr>
                      </w:pPr>
                      <w:proofErr w:type="spellStart"/>
                      <w:r w:rsidRPr="002A573F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>Dilysrwydd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 xml:space="preserve">y 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mae’r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dystiolaeth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 xml:space="preserve">o 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astudiaeth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profiad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blaenorol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yn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ddiamwys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yn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 xml:space="preserve"> un y </w:t>
                      </w:r>
                      <w:proofErr w:type="spellStart"/>
                      <w:r w:rsidRPr="002A573F">
                        <w:rPr>
                          <w:rFonts w:eastAsiaTheme="minorHAnsi" w:cs="Arial"/>
                          <w:bCs/>
                          <w:sz w:val="20"/>
                          <w:szCs w:val="20"/>
                        </w:rPr>
                        <w:t>myfyriwr</w:t>
                      </w:r>
                      <w:proofErr w:type="spellEnd"/>
                    </w:p>
                    <w:p w:rsidR="002A573F" w:rsidRPr="002A573F" w:rsidRDefault="002A573F" w:rsidP="002A573F">
                      <w:pPr>
                        <w:autoSpaceDE w:val="0"/>
                        <w:autoSpaceDN w:val="0"/>
                        <w:adjustRightInd w:val="0"/>
                        <w:rPr>
                          <w:rFonts w:eastAsiaTheme="minorHAnsi" w:cs="Arial"/>
                          <w:sz w:val="20"/>
                          <w:szCs w:val="20"/>
                        </w:rPr>
                      </w:pPr>
                    </w:p>
                    <w:p w:rsidR="002A573F" w:rsidRPr="002A573F" w:rsidRDefault="002A573F" w:rsidP="002A573F">
                      <w:pPr>
                        <w:autoSpaceDE w:val="0"/>
                        <w:autoSpaceDN w:val="0"/>
                        <w:adjustRightInd w:val="0"/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2A573F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>Digonolrwydd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>d</w:t>
                      </w:r>
                      <w:r w:rsidRPr="002A573F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>ystiolaeth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mae'r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dystiolaeth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gyflwynir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yn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ddigonol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ddangos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gofynion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sy'n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gysylltiedig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â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phob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un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o'r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meini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prawf</w:t>
                      </w:r>
                      <w:proofErr w:type="spellEnd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cs="Arial"/>
                          <w:sz w:val="20"/>
                          <w:szCs w:val="20"/>
                        </w:rPr>
                        <w:t>uchod</w:t>
                      </w:r>
                      <w:proofErr w:type="spellEnd"/>
                      <w:r w:rsidRPr="002A573F">
                        <w:rPr>
                          <w:rFonts w:eastAsiaTheme="minorHAnsi" w:cs="Arial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:rsidR="002A573F" w:rsidRPr="002A573F" w:rsidRDefault="002A573F" w:rsidP="002A573F">
                      <w:pPr>
                        <w:pStyle w:val="BodyText"/>
                        <w:rPr>
                          <w:rFonts w:eastAsiaTheme="minorHAnsi" w:cs="Arial"/>
                          <w:b/>
                          <w:bCs/>
                          <w:sz w:val="20"/>
                        </w:rPr>
                      </w:pPr>
                    </w:p>
                    <w:p w:rsidR="00DE645E" w:rsidRDefault="00DE645E" w:rsidP="00DE645E">
                      <w:pPr>
                        <w:pStyle w:val="BodyText"/>
                        <w:jc w:val="left"/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</w:pPr>
                    </w:p>
                    <w:p w:rsidR="00DE645E" w:rsidRPr="002A573F" w:rsidRDefault="002A573F" w:rsidP="00DE645E">
                      <w:pPr>
                        <w:pStyle w:val="BodyText"/>
                        <w:jc w:val="left"/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</w:pP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Yn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dilyn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adolygiad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,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cadarnhaf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fod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y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cais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RPL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hwn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yn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bodloni’r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meini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prawf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>uchod</w:t>
                      </w:r>
                      <w:proofErr w:type="spellEnd"/>
                      <w:r w:rsidRPr="002A573F"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20"/>
                        </w:rPr>
                        <w:t xml:space="preserve">ac felly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</w:rPr>
                        <w:t>cefnogir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</w:rPr>
                        <w:t>cais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</w:rPr>
                        <w:t>hwn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</w:rPr>
                        <w:t>.</w:t>
                      </w:r>
                    </w:p>
                    <w:p w:rsidR="00DE645E" w:rsidRDefault="00DE645E" w:rsidP="00DE645E">
                      <w:pPr>
                        <w:pStyle w:val="BodyText"/>
                        <w:jc w:val="left"/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</w:pPr>
                    </w:p>
                    <w:p w:rsidR="00DE645E" w:rsidRPr="00965779" w:rsidRDefault="002A573F" w:rsidP="00DE645E">
                      <w:pPr>
                        <w:pStyle w:val="BodyText"/>
                        <w:jc w:val="left"/>
                      </w:pPr>
                      <w:proofErr w:type="spellStart"/>
                      <w:r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>Llofnod</w:t>
                      </w:r>
                      <w:proofErr w:type="spellEnd"/>
                      <w:r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>Arweinydd</w:t>
                      </w:r>
                      <w:proofErr w:type="spellEnd"/>
                      <w:r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>Rhaglen</w:t>
                      </w:r>
                      <w:proofErr w:type="spellEnd"/>
                      <w:r w:rsidR="00DE645E" w:rsidRPr="00120B66"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>…………………………………………………………………….</w:t>
                      </w:r>
                      <w:r w:rsidR="00DE645E"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>Dyddiad</w:t>
                      </w:r>
                      <w:proofErr w:type="spellEnd"/>
                      <w:r w:rsidR="00DE645E">
                        <w:rPr>
                          <w:rFonts w:asciiTheme="minorHAnsi" w:eastAsiaTheme="minorHAnsi" w:hAnsiTheme="minorHAnsi" w:cstheme="minorHAnsi"/>
                          <w:bCs/>
                          <w:sz w:val="20"/>
                        </w:rPr>
                        <w:t>………………………………...</w:t>
                      </w:r>
                    </w:p>
                    <w:p w:rsidR="00DE645E" w:rsidRDefault="00DE645E"/>
                  </w:txbxContent>
                </v:textbox>
              </v:shape>
            </w:pict>
          </mc:Fallback>
        </mc:AlternateContent>
      </w:r>
    </w:p>
    <w:p w:rsidR="00C030AA" w:rsidRDefault="00C030AA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C030AA" w:rsidRDefault="00C030AA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927570" w:rsidRDefault="00927570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  <w:bookmarkStart w:id="0" w:name="_GoBack"/>
      <w:bookmarkEnd w:id="0"/>
    </w:p>
    <w:sectPr w:rsidR="00927570" w:rsidSect="001D34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2127" w:right="1080" w:bottom="993" w:left="1080" w:header="720" w:footer="5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5EF" w:rsidRDefault="000005EF" w:rsidP="002F1595">
      <w:r>
        <w:separator/>
      </w:r>
    </w:p>
  </w:endnote>
  <w:endnote w:type="continuationSeparator" w:id="0">
    <w:p w:rsidR="000005EF" w:rsidRDefault="000005EF" w:rsidP="002F1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549" w:rsidRDefault="007375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36D5" w:rsidRDefault="00E836D5">
    <w:pPr>
      <w:pStyle w:val="Footer"/>
    </w:pPr>
    <w:proofErr w:type="spellStart"/>
    <w:r>
      <w:t>Mae’r</w:t>
    </w:r>
    <w:proofErr w:type="spellEnd"/>
    <w:r>
      <w:t xml:space="preserve"> </w:t>
    </w:r>
    <w:proofErr w:type="spellStart"/>
    <w:r>
      <w:t>ffurflen</w:t>
    </w:r>
    <w:proofErr w:type="spellEnd"/>
    <w:r>
      <w:t xml:space="preserve"> hon </w:t>
    </w:r>
    <w:proofErr w:type="spellStart"/>
    <w:r>
      <w:t>ar</w:t>
    </w:r>
    <w:proofErr w:type="spellEnd"/>
    <w:r>
      <w:t xml:space="preserve"> </w:t>
    </w:r>
    <w:proofErr w:type="spellStart"/>
    <w:r>
      <w:t>gael</w:t>
    </w:r>
    <w:proofErr w:type="spellEnd"/>
    <w:r>
      <w:t xml:space="preserve"> </w:t>
    </w:r>
    <w:proofErr w:type="spellStart"/>
    <w:r>
      <w:t>yn</w:t>
    </w:r>
    <w:proofErr w:type="spellEnd"/>
    <w:r>
      <w:t xml:space="preserve"> y </w:t>
    </w:r>
    <w:proofErr w:type="spellStart"/>
    <w:r w:rsidR="001A7E25">
      <w:t>Saesneg</w:t>
    </w:r>
    <w:proofErr w:type="spellEnd"/>
    <w:r>
      <w:t xml:space="preserve">/This form is available in </w:t>
    </w:r>
    <w:r w:rsidR="001A7E25">
      <w:t>English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549" w:rsidRDefault="007375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5EF" w:rsidRDefault="000005EF" w:rsidP="002F1595">
      <w:r>
        <w:separator/>
      </w:r>
    </w:p>
  </w:footnote>
  <w:footnote w:type="continuationSeparator" w:id="0">
    <w:p w:rsidR="000005EF" w:rsidRDefault="000005EF" w:rsidP="002F1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549" w:rsidRDefault="007375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1595" w:rsidRDefault="00737549">
    <w:pPr>
      <w:pStyle w:val="Header"/>
    </w:pPr>
    <w:r>
      <w:rPr>
        <w:noProof/>
        <w:lang w:val="en-GB" w:eastAsia="en-GB"/>
      </w:rPr>
      <w:drawing>
        <wp:inline distT="0" distB="0" distL="0" distR="0" wp14:anchorId="4240D56D" wp14:editId="4C489CF3">
          <wp:extent cx="2632531" cy="6762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ew logo - bilingu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2053" cy="678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A7F44">
      <w:tab/>
    </w:r>
    <w:r w:rsidR="00AA7F44">
      <w:tab/>
    </w:r>
    <w:r w:rsidR="00AA7F44">
      <w:tab/>
    </w:r>
    <w:r w:rsidR="00AA7F44">
      <w:tab/>
    </w:r>
    <w:r w:rsidR="00AA7F44">
      <w:tab/>
    </w:r>
    <w:r w:rsidR="00AA7F44">
      <w:tab/>
    </w:r>
    <w:r w:rsidR="00AA7F44">
      <w:tab/>
      <w:t>V3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549" w:rsidRDefault="007375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0FC9C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EA4EE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53C13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06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FDE16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905B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276D7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6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60FC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EA3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7E7205D"/>
    <w:multiLevelType w:val="hybridMultilevel"/>
    <w:tmpl w:val="C02ABB34"/>
    <w:lvl w:ilvl="0" w:tplc="42E00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CBF"/>
    <w:rsid w:val="000005EF"/>
    <w:rsid w:val="000071F7"/>
    <w:rsid w:val="000134FA"/>
    <w:rsid w:val="00023413"/>
    <w:rsid w:val="0002798A"/>
    <w:rsid w:val="00063EEE"/>
    <w:rsid w:val="00074405"/>
    <w:rsid w:val="00075863"/>
    <w:rsid w:val="00083002"/>
    <w:rsid w:val="00087B85"/>
    <w:rsid w:val="0009528C"/>
    <w:rsid w:val="000A01F1"/>
    <w:rsid w:val="000C1163"/>
    <w:rsid w:val="000D2539"/>
    <w:rsid w:val="000D4694"/>
    <w:rsid w:val="000F2DF4"/>
    <w:rsid w:val="000F5DB8"/>
    <w:rsid w:val="000F6783"/>
    <w:rsid w:val="00101CD9"/>
    <w:rsid w:val="001059A0"/>
    <w:rsid w:val="00120B66"/>
    <w:rsid w:val="00120C95"/>
    <w:rsid w:val="00136FA7"/>
    <w:rsid w:val="0014663E"/>
    <w:rsid w:val="001564EE"/>
    <w:rsid w:val="00165D44"/>
    <w:rsid w:val="00166FD8"/>
    <w:rsid w:val="00180664"/>
    <w:rsid w:val="00181BF2"/>
    <w:rsid w:val="00185BA5"/>
    <w:rsid w:val="00195009"/>
    <w:rsid w:val="0019779B"/>
    <w:rsid w:val="001A7E25"/>
    <w:rsid w:val="001B3C25"/>
    <w:rsid w:val="001D348B"/>
    <w:rsid w:val="001F626C"/>
    <w:rsid w:val="00204D2B"/>
    <w:rsid w:val="00227DDF"/>
    <w:rsid w:val="00250014"/>
    <w:rsid w:val="00254D4B"/>
    <w:rsid w:val="00261740"/>
    <w:rsid w:val="00275BB5"/>
    <w:rsid w:val="00284722"/>
    <w:rsid w:val="00286F6A"/>
    <w:rsid w:val="00291C8C"/>
    <w:rsid w:val="002A1ECE"/>
    <w:rsid w:val="002A2510"/>
    <w:rsid w:val="002A573F"/>
    <w:rsid w:val="002A733C"/>
    <w:rsid w:val="002B4D1D"/>
    <w:rsid w:val="002C10B1"/>
    <w:rsid w:val="002C5405"/>
    <w:rsid w:val="002D222A"/>
    <w:rsid w:val="002D486E"/>
    <w:rsid w:val="002F1595"/>
    <w:rsid w:val="002F397D"/>
    <w:rsid w:val="003046B1"/>
    <w:rsid w:val="003076FD"/>
    <w:rsid w:val="00317005"/>
    <w:rsid w:val="00335259"/>
    <w:rsid w:val="00335D62"/>
    <w:rsid w:val="00377EE5"/>
    <w:rsid w:val="00380F4B"/>
    <w:rsid w:val="003929F1"/>
    <w:rsid w:val="003A11E9"/>
    <w:rsid w:val="003A1B63"/>
    <w:rsid w:val="003A4111"/>
    <w:rsid w:val="003A41A1"/>
    <w:rsid w:val="003B2326"/>
    <w:rsid w:val="003D74AB"/>
    <w:rsid w:val="003F1D46"/>
    <w:rsid w:val="003F2F17"/>
    <w:rsid w:val="00413DE8"/>
    <w:rsid w:val="00437ED0"/>
    <w:rsid w:val="00440CD8"/>
    <w:rsid w:val="00443837"/>
    <w:rsid w:val="00450F66"/>
    <w:rsid w:val="00461739"/>
    <w:rsid w:val="00467865"/>
    <w:rsid w:val="0048685F"/>
    <w:rsid w:val="00492463"/>
    <w:rsid w:val="00494658"/>
    <w:rsid w:val="004A1437"/>
    <w:rsid w:val="004A4198"/>
    <w:rsid w:val="004A54EA"/>
    <w:rsid w:val="004B0578"/>
    <w:rsid w:val="004B59C7"/>
    <w:rsid w:val="004C2FEE"/>
    <w:rsid w:val="004E34C6"/>
    <w:rsid w:val="004E3B04"/>
    <w:rsid w:val="004F62AD"/>
    <w:rsid w:val="00501AE8"/>
    <w:rsid w:val="00504B65"/>
    <w:rsid w:val="005114CE"/>
    <w:rsid w:val="0052122B"/>
    <w:rsid w:val="00537533"/>
    <w:rsid w:val="00542885"/>
    <w:rsid w:val="005557F6"/>
    <w:rsid w:val="00563778"/>
    <w:rsid w:val="005637A4"/>
    <w:rsid w:val="005666F5"/>
    <w:rsid w:val="005A14C4"/>
    <w:rsid w:val="005B4AE2"/>
    <w:rsid w:val="005C12E0"/>
    <w:rsid w:val="005C293C"/>
    <w:rsid w:val="005C3D49"/>
    <w:rsid w:val="005E2102"/>
    <w:rsid w:val="005E63CC"/>
    <w:rsid w:val="005E76E8"/>
    <w:rsid w:val="005F6E87"/>
    <w:rsid w:val="00607459"/>
    <w:rsid w:val="00613129"/>
    <w:rsid w:val="00617C65"/>
    <w:rsid w:val="006442CF"/>
    <w:rsid w:val="00682881"/>
    <w:rsid w:val="00682C69"/>
    <w:rsid w:val="006908C5"/>
    <w:rsid w:val="006C600B"/>
    <w:rsid w:val="006D0A34"/>
    <w:rsid w:val="006D2635"/>
    <w:rsid w:val="006D779C"/>
    <w:rsid w:val="006E4F63"/>
    <w:rsid w:val="006E729E"/>
    <w:rsid w:val="006F4A2E"/>
    <w:rsid w:val="00717F6C"/>
    <w:rsid w:val="007229D0"/>
    <w:rsid w:val="00737549"/>
    <w:rsid w:val="00746366"/>
    <w:rsid w:val="00747511"/>
    <w:rsid w:val="007602AC"/>
    <w:rsid w:val="00763A05"/>
    <w:rsid w:val="00774B67"/>
    <w:rsid w:val="0078365B"/>
    <w:rsid w:val="00793AC6"/>
    <w:rsid w:val="007948F9"/>
    <w:rsid w:val="007974AB"/>
    <w:rsid w:val="007A71DE"/>
    <w:rsid w:val="007A7F6F"/>
    <w:rsid w:val="007B199B"/>
    <w:rsid w:val="007B6119"/>
    <w:rsid w:val="007B6D95"/>
    <w:rsid w:val="007C08B1"/>
    <w:rsid w:val="007C1DA0"/>
    <w:rsid w:val="007E2A15"/>
    <w:rsid w:val="007E56C4"/>
    <w:rsid w:val="007E6EDB"/>
    <w:rsid w:val="008107D6"/>
    <w:rsid w:val="00835C7A"/>
    <w:rsid w:val="00841645"/>
    <w:rsid w:val="00852EC6"/>
    <w:rsid w:val="008603D5"/>
    <w:rsid w:val="008850B7"/>
    <w:rsid w:val="0088782D"/>
    <w:rsid w:val="008966C5"/>
    <w:rsid w:val="008A0543"/>
    <w:rsid w:val="008B08EF"/>
    <w:rsid w:val="008B24BB"/>
    <w:rsid w:val="008B3373"/>
    <w:rsid w:val="008B57DD"/>
    <w:rsid w:val="008B7081"/>
    <w:rsid w:val="008D40FF"/>
    <w:rsid w:val="008F2D96"/>
    <w:rsid w:val="00902964"/>
    <w:rsid w:val="009126F8"/>
    <w:rsid w:val="00927570"/>
    <w:rsid w:val="0094790F"/>
    <w:rsid w:val="00965779"/>
    <w:rsid w:val="00966B90"/>
    <w:rsid w:val="009737B7"/>
    <w:rsid w:val="009802C4"/>
    <w:rsid w:val="00981D0B"/>
    <w:rsid w:val="009973A4"/>
    <w:rsid w:val="009976D9"/>
    <w:rsid w:val="00997A3E"/>
    <w:rsid w:val="009A4EA3"/>
    <w:rsid w:val="009A55DC"/>
    <w:rsid w:val="009A5DD4"/>
    <w:rsid w:val="009B6E5E"/>
    <w:rsid w:val="009C220D"/>
    <w:rsid w:val="009D6AEA"/>
    <w:rsid w:val="009E20F3"/>
    <w:rsid w:val="00A0038B"/>
    <w:rsid w:val="00A211B2"/>
    <w:rsid w:val="00A2727E"/>
    <w:rsid w:val="00A35524"/>
    <w:rsid w:val="00A54743"/>
    <w:rsid w:val="00A74F99"/>
    <w:rsid w:val="00A82BA3"/>
    <w:rsid w:val="00A94ACC"/>
    <w:rsid w:val="00A96366"/>
    <w:rsid w:val="00AA7471"/>
    <w:rsid w:val="00AA7555"/>
    <w:rsid w:val="00AA7F44"/>
    <w:rsid w:val="00AC7179"/>
    <w:rsid w:val="00AD47C2"/>
    <w:rsid w:val="00AE0537"/>
    <w:rsid w:val="00AE6FA4"/>
    <w:rsid w:val="00AF2CBF"/>
    <w:rsid w:val="00B03907"/>
    <w:rsid w:val="00B11811"/>
    <w:rsid w:val="00B2445B"/>
    <w:rsid w:val="00B311E1"/>
    <w:rsid w:val="00B4735C"/>
    <w:rsid w:val="00B606D2"/>
    <w:rsid w:val="00B90EC2"/>
    <w:rsid w:val="00BA268F"/>
    <w:rsid w:val="00BA7CA8"/>
    <w:rsid w:val="00BF1B82"/>
    <w:rsid w:val="00C030AA"/>
    <w:rsid w:val="00C079CA"/>
    <w:rsid w:val="00C31A14"/>
    <w:rsid w:val="00C5330F"/>
    <w:rsid w:val="00C67741"/>
    <w:rsid w:val="00C74647"/>
    <w:rsid w:val="00C76039"/>
    <w:rsid w:val="00C76480"/>
    <w:rsid w:val="00C80AD2"/>
    <w:rsid w:val="00C90A29"/>
    <w:rsid w:val="00C92FD6"/>
    <w:rsid w:val="00C953B3"/>
    <w:rsid w:val="00CA28E6"/>
    <w:rsid w:val="00CA6FEF"/>
    <w:rsid w:val="00CC16C2"/>
    <w:rsid w:val="00CD247C"/>
    <w:rsid w:val="00CD2EDD"/>
    <w:rsid w:val="00CD66E6"/>
    <w:rsid w:val="00D03A13"/>
    <w:rsid w:val="00D042F3"/>
    <w:rsid w:val="00D14E73"/>
    <w:rsid w:val="00D274C1"/>
    <w:rsid w:val="00D36079"/>
    <w:rsid w:val="00D52D35"/>
    <w:rsid w:val="00D6155E"/>
    <w:rsid w:val="00D7779C"/>
    <w:rsid w:val="00D875D4"/>
    <w:rsid w:val="00D90A75"/>
    <w:rsid w:val="00DA4B5C"/>
    <w:rsid w:val="00DB28FB"/>
    <w:rsid w:val="00DB4CA3"/>
    <w:rsid w:val="00DC47A2"/>
    <w:rsid w:val="00DE1551"/>
    <w:rsid w:val="00DE5A1D"/>
    <w:rsid w:val="00DE645E"/>
    <w:rsid w:val="00DE7FB7"/>
    <w:rsid w:val="00E20DDA"/>
    <w:rsid w:val="00E32A8B"/>
    <w:rsid w:val="00E36054"/>
    <w:rsid w:val="00E37E7B"/>
    <w:rsid w:val="00E41BDE"/>
    <w:rsid w:val="00E46E04"/>
    <w:rsid w:val="00E72327"/>
    <w:rsid w:val="00E836D5"/>
    <w:rsid w:val="00E87396"/>
    <w:rsid w:val="00EB478A"/>
    <w:rsid w:val="00EC13B9"/>
    <w:rsid w:val="00EC42A3"/>
    <w:rsid w:val="00EE6038"/>
    <w:rsid w:val="00EE7904"/>
    <w:rsid w:val="00EF5D4F"/>
    <w:rsid w:val="00F02A61"/>
    <w:rsid w:val="00F264EB"/>
    <w:rsid w:val="00F50DCF"/>
    <w:rsid w:val="00F50ED6"/>
    <w:rsid w:val="00F606C4"/>
    <w:rsid w:val="00F6662B"/>
    <w:rsid w:val="00F83033"/>
    <w:rsid w:val="00F966AA"/>
    <w:rsid w:val="00FB3650"/>
    <w:rsid w:val="00FB538F"/>
    <w:rsid w:val="00FC3071"/>
    <w:rsid w:val="00FD4132"/>
    <w:rsid w:val="00FD5902"/>
    <w:rsid w:val="00FE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docId w15:val="{F2D6B983-A580-4BC1-8052-1D73F226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4C4"/>
    <w:rPr>
      <w:rFonts w:asciiTheme="minorHAnsi" w:hAnsiTheme="minorHAnsi"/>
      <w:sz w:val="16"/>
      <w:szCs w:val="24"/>
    </w:rPr>
  </w:style>
  <w:style w:type="paragraph" w:styleId="Heading1">
    <w:name w:val="heading 1"/>
    <w:basedOn w:val="Normal"/>
    <w:next w:val="Normal"/>
    <w:qFormat/>
    <w:rsid w:val="00AA7471"/>
    <w:pPr>
      <w:outlineLvl w:val="0"/>
    </w:pPr>
    <w:rPr>
      <w:rFonts w:asciiTheme="majorHAnsi" w:hAnsiTheme="majorHAnsi"/>
      <w:b/>
      <w:caps/>
      <w:sz w:val="18"/>
    </w:rPr>
  </w:style>
  <w:style w:type="paragraph" w:styleId="Heading2">
    <w:name w:val="heading 2"/>
    <w:basedOn w:val="Normal"/>
    <w:next w:val="Normal"/>
    <w:semiHidden/>
    <w:unhideWhenUsed/>
    <w:qFormat/>
    <w:rsid w:val="00AA7471"/>
    <w:pPr>
      <w:outlineLvl w:val="1"/>
    </w:pPr>
    <w:rPr>
      <w:b/>
      <w:caps/>
      <w:sz w:val="18"/>
      <w:szCs w:val="20"/>
    </w:rPr>
  </w:style>
  <w:style w:type="paragraph" w:styleId="Heading3">
    <w:name w:val="heading 3"/>
    <w:basedOn w:val="Normal"/>
    <w:next w:val="Normal"/>
    <w:semiHidden/>
    <w:unhideWhenUsed/>
    <w:qFormat/>
    <w:rsid w:val="000134FA"/>
    <w:pPr>
      <w:spacing w:after="200"/>
      <w:ind w:left="45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rsid w:val="0002798A"/>
    <w:rPr>
      <w:rFonts w:cs="Tahoma"/>
      <w:szCs w:val="16"/>
    </w:rPr>
  </w:style>
  <w:style w:type="paragraph" w:customStyle="1" w:styleId="Italics">
    <w:name w:val="Italics"/>
    <w:basedOn w:val="Normal"/>
    <w:unhideWhenUsed/>
    <w:qFormat/>
    <w:rsid w:val="008D40FF"/>
    <w:rPr>
      <w:i/>
    </w:rPr>
  </w:style>
  <w:style w:type="paragraph" w:customStyle="1" w:styleId="Disclaimer">
    <w:name w:val="Disclaimer"/>
    <w:basedOn w:val="Normal"/>
    <w:qFormat/>
    <w:rsid w:val="00185BA5"/>
    <w:pPr>
      <w:spacing w:after="80" w:line="288" w:lineRule="auto"/>
    </w:pPr>
  </w:style>
  <w:style w:type="paragraph" w:customStyle="1" w:styleId="CheckBox">
    <w:name w:val="Check Box"/>
    <w:basedOn w:val="Normal"/>
    <w:link w:val="CheckBoxChar"/>
    <w:semiHidden/>
    <w:unhideWhenUsed/>
    <w:rsid w:val="00AA7471"/>
    <w:rPr>
      <w:color w:val="A6A6A6" w:themeColor="background1" w:themeShade="A6"/>
    </w:rPr>
  </w:style>
  <w:style w:type="character" w:customStyle="1" w:styleId="CheckBoxChar">
    <w:name w:val="Check Box Char"/>
    <w:basedOn w:val="DefaultParagraphFont"/>
    <w:link w:val="CheckBox"/>
    <w:semiHidden/>
    <w:rsid w:val="001564EE"/>
    <w:rPr>
      <w:rFonts w:asciiTheme="minorHAnsi" w:hAnsiTheme="minorHAnsi"/>
      <w:color w:val="A6A6A6" w:themeColor="background1" w:themeShade="A6"/>
      <w:sz w:val="16"/>
      <w:szCs w:val="24"/>
    </w:rPr>
  </w:style>
  <w:style w:type="paragraph" w:customStyle="1" w:styleId="CompanyName">
    <w:name w:val="Company Name"/>
    <w:basedOn w:val="Normal"/>
    <w:qFormat/>
    <w:rsid w:val="00AA7471"/>
    <w:rPr>
      <w:b/>
      <w:caps/>
      <w:sz w:val="28"/>
    </w:rPr>
  </w:style>
  <w:style w:type="paragraph" w:styleId="Title">
    <w:name w:val="Title"/>
    <w:basedOn w:val="Normal"/>
    <w:next w:val="Normal"/>
    <w:link w:val="TitleChar"/>
    <w:qFormat/>
    <w:rsid w:val="00AA7471"/>
    <w:pPr>
      <w:spacing w:after="320"/>
    </w:pPr>
    <w:rPr>
      <w:sz w:val="22"/>
    </w:rPr>
  </w:style>
  <w:style w:type="character" w:customStyle="1" w:styleId="TitleChar">
    <w:name w:val="Title Char"/>
    <w:basedOn w:val="DefaultParagraphFont"/>
    <w:link w:val="Title"/>
    <w:rsid w:val="00AA7471"/>
    <w:rPr>
      <w:rFonts w:asciiTheme="minorHAnsi" w:hAnsiTheme="minorHAnsi"/>
      <w:sz w:val="22"/>
      <w:szCs w:val="24"/>
    </w:rPr>
  </w:style>
  <w:style w:type="table" w:styleId="TableGrid">
    <w:name w:val="Table Grid"/>
    <w:basedOn w:val="TableNormal"/>
    <w:rsid w:val="00AA7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qFormat/>
    <w:rsid w:val="001564EE"/>
    <w:pPr>
      <w:jc w:val="right"/>
    </w:pPr>
    <w:rPr>
      <w:bCs/>
      <w:szCs w:val="20"/>
    </w:rPr>
  </w:style>
  <w:style w:type="paragraph" w:styleId="Header">
    <w:name w:val="header"/>
    <w:basedOn w:val="Normal"/>
    <w:link w:val="HeaderChar"/>
    <w:unhideWhenUsed/>
    <w:rsid w:val="002F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F159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2F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F1595"/>
    <w:rPr>
      <w:rFonts w:asciiTheme="minorHAnsi" w:hAnsiTheme="minorHAnsi"/>
      <w:sz w:val="16"/>
      <w:szCs w:val="24"/>
    </w:rPr>
  </w:style>
  <w:style w:type="character" w:styleId="Hyperlink">
    <w:name w:val="Hyperlink"/>
    <w:basedOn w:val="DefaultParagraphFont"/>
    <w:uiPriority w:val="99"/>
    <w:unhideWhenUsed/>
    <w:rsid w:val="00F6662B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D47C2"/>
    <w:rPr>
      <w:color w:val="808080"/>
    </w:rPr>
  </w:style>
  <w:style w:type="character" w:styleId="Emphasis">
    <w:name w:val="Emphasis"/>
    <w:uiPriority w:val="20"/>
    <w:qFormat/>
    <w:rsid w:val="00965779"/>
    <w:rPr>
      <w:i/>
      <w:iCs/>
    </w:rPr>
  </w:style>
  <w:style w:type="paragraph" w:styleId="ListParagraph">
    <w:name w:val="List Paragraph"/>
    <w:basedOn w:val="Normal"/>
    <w:uiPriority w:val="34"/>
    <w:qFormat/>
    <w:rsid w:val="007948F9"/>
    <w:pPr>
      <w:ind w:left="720"/>
    </w:pPr>
    <w:rPr>
      <w:rFonts w:ascii="Times New Roman" w:eastAsia="Calibri" w:hAnsi="Times New Roman"/>
      <w:sz w:val="24"/>
      <w:lang w:val="en-GB"/>
    </w:rPr>
  </w:style>
  <w:style w:type="paragraph" w:styleId="BodyText">
    <w:name w:val="Body Text"/>
    <w:basedOn w:val="Normal"/>
    <w:link w:val="BodyTextChar"/>
    <w:rsid w:val="00120B66"/>
    <w:pPr>
      <w:jc w:val="both"/>
    </w:pPr>
    <w:rPr>
      <w:rFonts w:ascii="Arial" w:hAnsi="Arial"/>
      <w:sz w:val="22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120B66"/>
    <w:rPr>
      <w:rFonts w:ascii="Arial" w:hAnsi="Arial"/>
      <w:sz w:val="22"/>
      <w:lang w:val="en-GB"/>
    </w:rPr>
  </w:style>
  <w:style w:type="character" w:styleId="FollowedHyperlink">
    <w:name w:val="FollowedHyperlink"/>
    <w:basedOn w:val="DefaultParagraphFont"/>
    <w:semiHidden/>
    <w:unhideWhenUsed/>
    <w:rsid w:val="00A547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quality@glyndwr.ac.uk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quality@glyndwr.ac.uk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esA2\Desktop\RPL%20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95AF866C754A94BDB92ABE30064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FC8B9-295F-4D02-9321-68A8A4F9E319}"/>
      </w:docPartPr>
      <w:docPartBody>
        <w:p w:rsidR="00724A61" w:rsidRDefault="00977FF4" w:rsidP="00977FF4">
          <w:pPr>
            <w:pStyle w:val="2095AF866C754A94BDB92ABE30064E311"/>
          </w:pPr>
          <w:r w:rsidRPr="000422F2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C9600-FF0F-4A1A-B7B8-6ECF0E328673}"/>
      </w:docPartPr>
      <w:docPartBody>
        <w:p w:rsidR="00E77901" w:rsidRDefault="00B326E3">
          <w:r w:rsidRPr="00C935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FF4"/>
    <w:rsid w:val="00724A61"/>
    <w:rsid w:val="00977FF4"/>
    <w:rsid w:val="00B326E3"/>
    <w:rsid w:val="00C677DF"/>
    <w:rsid w:val="00E7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26E3"/>
    <w:rPr>
      <w:color w:val="808080"/>
    </w:rPr>
  </w:style>
  <w:style w:type="paragraph" w:customStyle="1" w:styleId="A1A7D808F77F4B8AAEB071E118755A7D">
    <w:name w:val="A1A7D808F77F4B8AAEB071E118755A7D"/>
    <w:rsid w:val="00977FF4"/>
  </w:style>
  <w:style w:type="paragraph" w:customStyle="1" w:styleId="2095AF866C754A94BDB92ABE30064E31">
    <w:name w:val="2095AF866C754A94BDB92ABE30064E31"/>
    <w:rsid w:val="00977FF4"/>
    <w:pPr>
      <w:spacing w:after="0" w:line="240" w:lineRule="auto"/>
    </w:pPr>
    <w:rPr>
      <w:rFonts w:eastAsia="Times New Roman" w:cs="Times New Roman"/>
      <w:sz w:val="16"/>
      <w:szCs w:val="24"/>
      <w:lang w:val="en-US" w:eastAsia="en-US"/>
    </w:rPr>
  </w:style>
  <w:style w:type="paragraph" w:customStyle="1" w:styleId="2095AF866C754A94BDB92ABE30064E311">
    <w:name w:val="2095AF866C754A94BDB92ABE30064E311"/>
    <w:rsid w:val="00977FF4"/>
    <w:pPr>
      <w:spacing w:after="0" w:line="240" w:lineRule="auto"/>
    </w:pPr>
    <w:rPr>
      <w:rFonts w:eastAsia="Times New Roman" w:cs="Times New Roman"/>
      <w:sz w:val="16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rm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EB960-F7D3-4F00-9FE1-914263902B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FE4603-2A51-4A7E-90CA-F9E2D9635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RPL v2</Template>
  <TotalTime>11</TotalTime>
  <Pages>4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application (2-pp.)</vt:lpstr>
    </vt:vector>
  </TitlesOfParts>
  <Company>Hewlett-Packard Company</Company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application (2-pp.)</dc:title>
  <dc:creator>Andy Jones</dc:creator>
  <cp:lastModifiedBy>Katie Davies</cp:lastModifiedBy>
  <cp:revision>6</cp:revision>
  <cp:lastPrinted>2018-01-16T16:11:00Z</cp:lastPrinted>
  <dcterms:created xsi:type="dcterms:W3CDTF">2018-09-05T16:38:00Z</dcterms:created>
  <dcterms:modified xsi:type="dcterms:W3CDTF">2020-01-13T14:50:00Z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TC060888281033</vt:lpwstr>
  </property>
</Properties>
</file>