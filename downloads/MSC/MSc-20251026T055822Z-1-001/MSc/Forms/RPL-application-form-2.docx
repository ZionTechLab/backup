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6C" w:rsidRDefault="001F626C"/>
    <w:p w:rsidR="001F626C" w:rsidRDefault="001F626C"/>
    <w:p w:rsidR="001F626C" w:rsidRDefault="001F626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7"/>
        <w:gridCol w:w="1873"/>
      </w:tblGrid>
      <w:tr w:rsidR="00AA7471" w:rsidTr="00D7779C">
        <w:trPr>
          <w:trHeight w:val="268"/>
        </w:trPr>
        <w:tc>
          <w:tcPr>
            <w:tcW w:w="11807" w:type="dxa"/>
          </w:tcPr>
          <w:p w:rsidR="00AA7471" w:rsidRDefault="00A0038B" w:rsidP="00D7779C">
            <w:pPr>
              <w:pStyle w:val="Title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APPENDIX 3 - </w:t>
            </w:r>
            <w:r w:rsidR="009A5DD4">
              <w:rPr>
                <w:sz w:val="20"/>
                <w:szCs w:val="20"/>
                <w:u w:val="single"/>
              </w:rPr>
              <w:t>R</w:t>
            </w:r>
            <w:r w:rsidR="001F626C" w:rsidRPr="001F626C">
              <w:rPr>
                <w:sz w:val="20"/>
                <w:szCs w:val="20"/>
                <w:u w:val="single"/>
              </w:rPr>
              <w:t>ECOGNITION OF PRIOR CERTIFICATED LEARNING (RPL) APPLICATION</w:t>
            </w:r>
          </w:p>
          <w:p w:rsidR="009A5DD4" w:rsidRPr="006908C5" w:rsidRDefault="009A5DD4" w:rsidP="00D7779C">
            <w:pPr>
              <w:rPr>
                <w:szCs w:val="16"/>
              </w:rPr>
            </w:pPr>
            <w:r w:rsidRPr="006908C5">
              <w:rPr>
                <w:szCs w:val="16"/>
              </w:rPr>
              <w:t>This form must be completed in full when credit exemption is sought and submitted with the required evidence</w:t>
            </w:r>
            <w:r w:rsidR="006908C5" w:rsidRPr="006908C5">
              <w:rPr>
                <w:szCs w:val="16"/>
              </w:rPr>
              <w:t>,</w:t>
            </w:r>
            <w:r w:rsidRPr="006908C5">
              <w:rPr>
                <w:szCs w:val="16"/>
              </w:rPr>
              <w:t xml:space="preserve"> as outlined in</w:t>
            </w:r>
            <w:r w:rsidR="00D7779C" w:rsidRPr="006908C5">
              <w:rPr>
                <w:szCs w:val="16"/>
              </w:rPr>
              <w:t xml:space="preserve"> </w:t>
            </w:r>
            <w:r w:rsidRPr="006908C5">
              <w:rPr>
                <w:szCs w:val="16"/>
              </w:rPr>
              <w:t xml:space="preserve">the </w:t>
            </w:r>
            <w:hyperlink r:id="rId9" w:history="1">
              <w:r w:rsidR="00EF5D4F">
                <w:rPr>
                  <w:rStyle w:val="Hyperlink"/>
                  <w:szCs w:val="16"/>
                </w:rPr>
                <w:t>RPL guidance notes</w:t>
              </w:r>
            </w:hyperlink>
            <w:r w:rsidR="00D7779C" w:rsidRPr="006908C5">
              <w:rPr>
                <w:szCs w:val="16"/>
              </w:rPr>
              <w:t>.</w:t>
            </w:r>
          </w:p>
        </w:tc>
        <w:tc>
          <w:tcPr>
            <w:tcW w:w="1873" w:type="dxa"/>
          </w:tcPr>
          <w:p w:rsidR="008850B7" w:rsidRDefault="008850B7" w:rsidP="008850B7">
            <w:pPr>
              <w:pStyle w:val="Logo"/>
              <w:jc w:val="left"/>
            </w:pPr>
          </w:p>
        </w:tc>
      </w:tr>
    </w:tbl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843"/>
        <w:gridCol w:w="3830"/>
        <w:gridCol w:w="284"/>
        <w:gridCol w:w="992"/>
        <w:gridCol w:w="709"/>
        <w:gridCol w:w="2551"/>
        <w:gridCol w:w="992"/>
        <w:gridCol w:w="2835"/>
        <w:gridCol w:w="634"/>
      </w:tblGrid>
      <w:tr w:rsidR="002F1595" w:rsidRPr="002A733C" w:rsidTr="005E76E8">
        <w:trPr>
          <w:trHeight w:hRule="exact" w:val="288"/>
        </w:trPr>
        <w:tc>
          <w:tcPr>
            <w:tcW w:w="13670" w:type="dxa"/>
            <w:gridSpan w:val="9"/>
            <w:shd w:val="clear" w:color="auto" w:fill="D9D9D9" w:themeFill="background1" w:themeFillShade="D9"/>
            <w:vAlign w:val="center"/>
          </w:tcPr>
          <w:p w:rsidR="002F1595" w:rsidRPr="00AA7471" w:rsidRDefault="002F1595" w:rsidP="00F6662B">
            <w:pPr>
              <w:pStyle w:val="Heading1"/>
              <w:jc w:val="center"/>
            </w:pPr>
            <w:r>
              <w:t>Student</w:t>
            </w:r>
            <w:r w:rsidRPr="00AA7471">
              <w:t xml:space="preserve"> Information</w:t>
            </w:r>
          </w:p>
        </w:tc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5E76E8" w:rsidRDefault="002F1595" w:rsidP="002A733C">
            <w:pPr>
              <w:rPr>
                <w:sz w:val="18"/>
                <w:szCs w:val="18"/>
              </w:rPr>
            </w:pPr>
            <w:r w:rsidRPr="005E76E8">
              <w:rPr>
                <w:sz w:val="18"/>
                <w:szCs w:val="18"/>
              </w:rPr>
              <w:t>Name</w:t>
            </w:r>
          </w:p>
        </w:tc>
        <w:tc>
          <w:tcPr>
            <w:tcW w:w="8997" w:type="dxa"/>
            <w:gridSpan w:val="7"/>
            <w:vAlign w:val="center"/>
          </w:tcPr>
          <w:p w:rsidR="002F1595" w:rsidRPr="005637A4" w:rsidRDefault="002F1595" w:rsidP="002A733C">
            <w:pPr>
              <w:rPr>
                <w:color w:val="4F81BD" w:themeColor="accent1"/>
              </w:rPr>
            </w:pPr>
          </w:p>
        </w:tc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5E76E8" w:rsidRDefault="002F1595" w:rsidP="002F1595">
            <w:pPr>
              <w:rPr>
                <w:sz w:val="18"/>
                <w:szCs w:val="18"/>
              </w:rPr>
            </w:pPr>
            <w:r w:rsidRPr="005E76E8">
              <w:rPr>
                <w:sz w:val="18"/>
                <w:szCs w:val="18"/>
              </w:rPr>
              <w:t>Student ID</w:t>
            </w:r>
            <w:r w:rsidR="00377EE5">
              <w:rPr>
                <w:sz w:val="18"/>
                <w:szCs w:val="18"/>
              </w:rPr>
              <w:t xml:space="preserve"> (if available)</w:t>
            </w:r>
          </w:p>
        </w:tc>
        <w:tc>
          <w:tcPr>
            <w:tcW w:w="8997" w:type="dxa"/>
            <w:gridSpan w:val="7"/>
            <w:vAlign w:val="center"/>
          </w:tcPr>
          <w:p w:rsidR="002F1595" w:rsidRPr="005637A4" w:rsidRDefault="00494658" w:rsidP="002A733C">
            <w:pPr>
              <w:rPr>
                <w:color w:val="4F81BD" w:themeColor="accent1"/>
              </w:rPr>
            </w:pPr>
            <w:r w:rsidRPr="00D7779C">
              <w:t>S</w:t>
            </w:r>
          </w:p>
        </w:tc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5E76E8" w:rsidRDefault="002F1595" w:rsidP="002A733C">
            <w:pPr>
              <w:rPr>
                <w:sz w:val="18"/>
                <w:szCs w:val="18"/>
              </w:rPr>
            </w:pPr>
            <w:r w:rsidRPr="005E76E8">
              <w:rPr>
                <w:sz w:val="18"/>
                <w:szCs w:val="18"/>
              </w:rPr>
              <w:t>Email address</w:t>
            </w:r>
          </w:p>
        </w:tc>
        <w:tc>
          <w:tcPr>
            <w:tcW w:w="8997" w:type="dxa"/>
            <w:gridSpan w:val="7"/>
            <w:vAlign w:val="center"/>
          </w:tcPr>
          <w:p w:rsidR="003D74AB" w:rsidRDefault="003D74AB" w:rsidP="002A733C">
            <w:pPr>
              <w:rPr>
                <w:color w:val="4F81BD" w:themeColor="accent1"/>
              </w:rPr>
            </w:pPr>
          </w:p>
          <w:p w:rsidR="003D74AB" w:rsidRDefault="003D74AB" w:rsidP="002A733C">
            <w:pPr>
              <w:rPr>
                <w:color w:val="4F81BD" w:themeColor="accent1"/>
              </w:rPr>
            </w:pPr>
          </w:p>
          <w:p w:rsidR="003D74AB" w:rsidRDefault="003D74AB" w:rsidP="002A733C">
            <w:pPr>
              <w:rPr>
                <w:color w:val="4F81BD" w:themeColor="accent1"/>
              </w:rPr>
            </w:pPr>
          </w:p>
          <w:p w:rsidR="003D74AB" w:rsidRPr="005637A4" w:rsidRDefault="003D74AB" w:rsidP="002A733C">
            <w:pPr>
              <w:rPr>
                <w:color w:val="4F81BD" w:themeColor="accent1"/>
              </w:rPr>
            </w:pPr>
          </w:p>
        </w:tc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5E76E8" w:rsidRDefault="00B02E19" w:rsidP="002A7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Faculty</w:t>
            </w:r>
          </w:p>
        </w:tc>
        <w:sdt>
          <w:sdtPr>
            <w:id w:val="1553664730"/>
            <w:lock w:val="sdtLocked"/>
            <w:placeholder>
              <w:docPart w:val="2095AF866C754A94BDB92ABE30064E31"/>
            </w:placeholder>
            <w:dropDownList>
              <w:listItem w:displayText="Choose an item." w:value="Choose an item."/>
              <w:listItem w:displayText="Faculty of Arts, Science and Technology" w:value="Faculty of Arts, Science and Technology"/>
              <w:listItem w:displayText="Faculty of Social &amp; Life Sciences" w:value="Faculty of Social &amp; Life Sciences"/>
            </w:dropDownList>
          </w:sdtPr>
          <w:sdtEndPr/>
          <w:sdtContent>
            <w:tc>
              <w:tcPr>
                <w:tcW w:w="8997" w:type="dxa"/>
                <w:gridSpan w:val="7"/>
                <w:vAlign w:val="center"/>
              </w:tcPr>
              <w:p w:rsidR="002F1595" w:rsidRPr="005637A4" w:rsidRDefault="00682881" w:rsidP="00413DE8">
                <w:pPr>
                  <w:rPr>
                    <w:color w:val="4F81BD" w:themeColor="accent1"/>
                  </w:rPr>
                </w:pPr>
                <w:r>
                  <w:t>Choose an item.</w:t>
                </w:r>
              </w:p>
            </w:tc>
          </w:sdtContent>
        </w:sdt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D7779C" w:rsidRDefault="00D7779C" w:rsidP="002A733C">
            <w:pPr>
              <w:rPr>
                <w:sz w:val="18"/>
                <w:szCs w:val="18"/>
              </w:rPr>
            </w:pPr>
            <w:r w:rsidRPr="00D7779C">
              <w:rPr>
                <w:sz w:val="18"/>
                <w:szCs w:val="18"/>
              </w:rPr>
              <w:t>Wrexham Glynd</w:t>
            </w:r>
            <w:r w:rsidRPr="00D7779C">
              <w:rPr>
                <w:rFonts w:cstheme="minorHAnsi"/>
                <w:sz w:val="18"/>
                <w:szCs w:val="18"/>
              </w:rPr>
              <w:t>ŵ</w:t>
            </w:r>
            <w:r w:rsidRPr="00D7779C">
              <w:rPr>
                <w:sz w:val="18"/>
                <w:szCs w:val="18"/>
              </w:rPr>
              <w:t xml:space="preserve">r </w:t>
            </w:r>
            <w:r>
              <w:rPr>
                <w:sz w:val="18"/>
                <w:szCs w:val="18"/>
              </w:rPr>
              <w:t>University</w:t>
            </w:r>
            <w:r w:rsidRPr="00D7779C">
              <w:rPr>
                <w:sz w:val="18"/>
                <w:szCs w:val="18"/>
              </w:rPr>
              <w:t xml:space="preserve"> </w:t>
            </w:r>
            <w:r w:rsidR="002F1595" w:rsidRPr="00D7779C">
              <w:rPr>
                <w:sz w:val="18"/>
                <w:szCs w:val="18"/>
              </w:rPr>
              <w:t>Partner</w:t>
            </w:r>
            <w:r w:rsidR="003F2F17" w:rsidRPr="00D7779C">
              <w:rPr>
                <w:sz w:val="18"/>
                <w:szCs w:val="18"/>
              </w:rPr>
              <w:t xml:space="preserve"> (if applicable)</w:t>
            </w:r>
          </w:p>
        </w:tc>
        <w:sdt>
          <w:sdtPr>
            <w:id w:val="-1504114912"/>
            <w:placeholder>
              <w:docPart w:val="DefaultPlaceholder_-1854013439"/>
            </w:placeholder>
            <w:showingPlcHdr/>
            <w:dropDownList>
              <w:listItem w:value="Choose an item."/>
              <w:listItem w:displayText="Acupuncture Association of Chartered Physiotherapists (AACP)" w:value="Acupuncture Association of Chartered Physiotherapists (AACP)"/>
              <w:listItem w:displayText="Barking &amp; Dagenham College" w:value="Barking &amp; Dagenham College"/>
              <w:listItem w:displayText="Coleg Cambria" w:value="Coleg Cambria"/>
              <w:listItem w:displayText="Gower College Swansea" w:value="Gower College Swansea"/>
              <w:listItem w:displayText="Grŵp Llandrillo Menai " w:value="Grŵp Llandrillo Menai "/>
              <w:listItem w:displayText="Grŵp NPTC" w:value="Grŵp NPTC"/>
              <w:listItem w:displayText="Inchbald School of Design" w:value="Inchbald School of Design"/>
              <w:listItem w:displayText="Hong Kong Management Association" w:value="Hong Kong Management Association"/>
              <w:listItem w:displayText="SHRM College, Singapore" w:value="SHRM College, Singapore"/>
              <w:listItem w:displayText="Despark College, Malaysia" w:value="Despark College, Malaysia"/>
              <w:listItem w:displayText="MBS College of Crete" w:value="MBS College of Crete"/>
            </w:dropDownList>
          </w:sdtPr>
          <w:sdtEndPr/>
          <w:sdtContent>
            <w:tc>
              <w:tcPr>
                <w:tcW w:w="8997" w:type="dxa"/>
                <w:gridSpan w:val="7"/>
                <w:vAlign w:val="center"/>
              </w:tcPr>
              <w:p w:rsidR="002F1595" w:rsidRPr="005637A4" w:rsidRDefault="00DE5A1D" w:rsidP="002A733C">
                <w:pPr>
                  <w:rPr>
                    <w:color w:val="4F81BD" w:themeColor="accent1"/>
                  </w:rPr>
                </w:pPr>
                <w:r w:rsidRPr="00C935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4743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A54743" w:rsidRPr="00D7779C" w:rsidRDefault="00A54743" w:rsidP="00DE5A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Partner not listed please enter manually</w:t>
            </w:r>
          </w:p>
        </w:tc>
        <w:tc>
          <w:tcPr>
            <w:tcW w:w="8997" w:type="dxa"/>
            <w:gridSpan w:val="7"/>
            <w:vAlign w:val="center"/>
          </w:tcPr>
          <w:p w:rsidR="00A54743" w:rsidRDefault="00A54743" w:rsidP="002A733C"/>
        </w:tc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D7779C" w:rsidRDefault="00D7779C" w:rsidP="002F1595">
            <w:pPr>
              <w:rPr>
                <w:sz w:val="18"/>
                <w:szCs w:val="18"/>
              </w:rPr>
            </w:pPr>
            <w:r w:rsidRPr="00D7779C">
              <w:rPr>
                <w:sz w:val="18"/>
                <w:szCs w:val="18"/>
              </w:rPr>
              <w:t xml:space="preserve">Wrexham </w:t>
            </w:r>
            <w:r w:rsidR="007974AB" w:rsidRPr="00D7779C">
              <w:rPr>
                <w:sz w:val="18"/>
                <w:szCs w:val="18"/>
              </w:rPr>
              <w:t>Gl</w:t>
            </w:r>
            <w:r w:rsidR="003F2F17" w:rsidRPr="00D7779C">
              <w:rPr>
                <w:sz w:val="18"/>
                <w:szCs w:val="18"/>
              </w:rPr>
              <w:t>ynd</w:t>
            </w:r>
            <w:r w:rsidR="00204D2B" w:rsidRPr="00D7779C">
              <w:rPr>
                <w:rFonts w:cstheme="minorHAnsi"/>
                <w:sz w:val="18"/>
                <w:szCs w:val="18"/>
              </w:rPr>
              <w:t>ŵ</w:t>
            </w:r>
            <w:r w:rsidR="003F2F17" w:rsidRPr="00D7779C">
              <w:rPr>
                <w:sz w:val="18"/>
                <w:szCs w:val="18"/>
              </w:rPr>
              <w:t>r</w:t>
            </w:r>
            <w:r w:rsidR="002F1595" w:rsidRPr="00D7779C">
              <w:rPr>
                <w:sz w:val="18"/>
                <w:szCs w:val="18"/>
              </w:rPr>
              <w:t xml:space="preserve"> </w:t>
            </w:r>
            <w:r w:rsidRPr="00D7779C">
              <w:rPr>
                <w:sz w:val="18"/>
                <w:szCs w:val="18"/>
              </w:rPr>
              <w:t xml:space="preserve">University </w:t>
            </w:r>
            <w:proofErr w:type="spellStart"/>
            <w:r w:rsidR="002F1595" w:rsidRPr="00D7779C">
              <w:rPr>
                <w:sz w:val="18"/>
                <w:szCs w:val="18"/>
              </w:rPr>
              <w:t>programme</w:t>
            </w:r>
            <w:proofErr w:type="spellEnd"/>
            <w:r w:rsidR="002F1595" w:rsidRPr="00D7779C">
              <w:rPr>
                <w:sz w:val="18"/>
                <w:szCs w:val="18"/>
              </w:rPr>
              <w:t xml:space="preserve"> to be studied</w:t>
            </w:r>
          </w:p>
        </w:tc>
        <w:tc>
          <w:tcPr>
            <w:tcW w:w="8997" w:type="dxa"/>
            <w:gridSpan w:val="7"/>
            <w:vAlign w:val="center"/>
          </w:tcPr>
          <w:p w:rsidR="002F1595" w:rsidRPr="005637A4" w:rsidRDefault="002F1595" w:rsidP="002A733C">
            <w:pPr>
              <w:rPr>
                <w:color w:val="4F81BD" w:themeColor="accent1"/>
              </w:rPr>
            </w:pPr>
          </w:p>
        </w:tc>
      </w:tr>
      <w:tr w:rsidR="002F1595" w:rsidRPr="002A733C" w:rsidTr="00D7779C">
        <w:trPr>
          <w:trHeight w:hRule="exact" w:val="227"/>
        </w:trPr>
        <w:tc>
          <w:tcPr>
            <w:tcW w:w="4673" w:type="dxa"/>
            <w:gridSpan w:val="2"/>
            <w:vAlign w:val="center"/>
          </w:tcPr>
          <w:p w:rsidR="002F1595" w:rsidRPr="005E76E8" w:rsidRDefault="002F1595" w:rsidP="002A733C">
            <w:pPr>
              <w:rPr>
                <w:sz w:val="18"/>
                <w:szCs w:val="18"/>
              </w:rPr>
            </w:pPr>
            <w:r w:rsidRPr="005E76E8">
              <w:rPr>
                <w:sz w:val="18"/>
                <w:szCs w:val="18"/>
              </w:rPr>
              <w:t xml:space="preserve">Level of entry at </w:t>
            </w:r>
            <w:r w:rsidR="00D7779C">
              <w:rPr>
                <w:sz w:val="18"/>
                <w:szCs w:val="18"/>
              </w:rPr>
              <w:t xml:space="preserve">Wrexham </w:t>
            </w:r>
            <w:r w:rsidRPr="005E76E8">
              <w:rPr>
                <w:sz w:val="18"/>
                <w:szCs w:val="18"/>
              </w:rPr>
              <w:t>G</w:t>
            </w:r>
            <w:r w:rsidR="003F2F17">
              <w:rPr>
                <w:sz w:val="18"/>
                <w:szCs w:val="18"/>
              </w:rPr>
              <w:t>lynd</w:t>
            </w:r>
            <w:r w:rsidR="00204D2B" w:rsidRPr="00204D2B">
              <w:rPr>
                <w:rFonts w:cstheme="minorHAnsi"/>
                <w:sz w:val="18"/>
                <w:szCs w:val="18"/>
              </w:rPr>
              <w:t>ŵ</w:t>
            </w:r>
            <w:r w:rsidR="003F2F17">
              <w:rPr>
                <w:sz w:val="18"/>
                <w:szCs w:val="18"/>
              </w:rPr>
              <w:t>r</w:t>
            </w:r>
            <w:r w:rsidR="00D7779C">
              <w:rPr>
                <w:sz w:val="18"/>
                <w:szCs w:val="18"/>
              </w:rPr>
              <w:t xml:space="preserve"> University</w:t>
            </w:r>
          </w:p>
        </w:tc>
        <w:tc>
          <w:tcPr>
            <w:tcW w:w="8997" w:type="dxa"/>
            <w:gridSpan w:val="7"/>
            <w:vAlign w:val="center"/>
          </w:tcPr>
          <w:p w:rsidR="002F1595" w:rsidRPr="005637A4" w:rsidRDefault="002F1595" w:rsidP="002A733C">
            <w:pPr>
              <w:rPr>
                <w:color w:val="4F81BD" w:themeColor="accent1"/>
              </w:rPr>
            </w:pPr>
          </w:p>
        </w:tc>
      </w:tr>
      <w:tr w:rsidR="002F1595" w:rsidRPr="002A733C" w:rsidTr="00D7779C">
        <w:trPr>
          <w:trHeight w:hRule="exact" w:val="502"/>
        </w:trPr>
        <w:tc>
          <w:tcPr>
            <w:tcW w:w="13670" w:type="dxa"/>
            <w:gridSpan w:val="9"/>
            <w:shd w:val="clear" w:color="auto" w:fill="D9D9D9" w:themeFill="background1" w:themeFillShade="D9"/>
            <w:vAlign w:val="center"/>
          </w:tcPr>
          <w:p w:rsidR="002F1595" w:rsidRPr="00D7779C" w:rsidRDefault="005E76E8" w:rsidP="006D0A34">
            <w:pPr>
              <w:pStyle w:val="Heading1"/>
              <w:jc w:val="center"/>
              <w:rPr>
                <w:szCs w:val="18"/>
              </w:rPr>
            </w:pPr>
            <w:r w:rsidRPr="00D7779C">
              <w:rPr>
                <w:szCs w:val="18"/>
              </w:rPr>
              <w:t xml:space="preserve">Please ADD DETAILS </w:t>
            </w:r>
            <w:r w:rsidR="00CD66E6">
              <w:rPr>
                <w:szCs w:val="18"/>
              </w:rPr>
              <w:t>OF PREVIOUSLY STUDIED MODULES/</w:t>
            </w:r>
            <w:r w:rsidR="006D0A34">
              <w:rPr>
                <w:szCs w:val="18"/>
              </w:rPr>
              <w:t>QUALIFICATION</w:t>
            </w:r>
            <w:r w:rsidR="007C08B1">
              <w:rPr>
                <w:szCs w:val="18"/>
              </w:rPr>
              <w:t>S</w:t>
            </w:r>
            <w:r w:rsidR="00DB4CA3" w:rsidRPr="00D7779C">
              <w:rPr>
                <w:szCs w:val="18"/>
              </w:rPr>
              <w:t xml:space="preserve">. </w:t>
            </w:r>
            <w:r w:rsidR="00DB4CA3" w:rsidRPr="00D7779C">
              <w:rPr>
                <w:color w:val="365F91" w:themeColor="accent1" w:themeShade="BF"/>
                <w:szCs w:val="18"/>
              </w:rPr>
              <w:t xml:space="preserve">PLEASE NOTE </w:t>
            </w:r>
            <w:r w:rsidR="002C5405">
              <w:rPr>
                <w:color w:val="365F91" w:themeColor="accent1" w:themeShade="BF"/>
                <w:szCs w:val="18"/>
              </w:rPr>
              <w:t>ALL</w:t>
            </w:r>
            <w:r w:rsidR="00DB4CA3" w:rsidRPr="00D7779C">
              <w:rPr>
                <w:color w:val="365F91" w:themeColor="accent1" w:themeShade="BF"/>
                <w:szCs w:val="18"/>
              </w:rPr>
              <w:t xml:space="preserve"> LINES MARKED BLUE ARE FOR EXAMPLE </w:t>
            </w:r>
            <w:r w:rsidR="002C5405">
              <w:rPr>
                <w:color w:val="365F91" w:themeColor="accent1" w:themeShade="BF"/>
                <w:szCs w:val="18"/>
              </w:rPr>
              <w:t xml:space="preserve">PURPOSES </w:t>
            </w:r>
            <w:r w:rsidR="00DB4CA3" w:rsidRPr="00D7779C">
              <w:rPr>
                <w:color w:val="365F91" w:themeColor="accent1" w:themeShade="BF"/>
                <w:szCs w:val="18"/>
              </w:rPr>
              <w:t>ONLY</w:t>
            </w:r>
            <w:r w:rsidR="00D7779C" w:rsidRPr="00D7779C">
              <w:rPr>
                <w:color w:val="365F91" w:themeColor="accent1" w:themeShade="BF"/>
                <w:szCs w:val="18"/>
              </w:rPr>
              <w:t>, AND CAN BE DELETED ONC</w:t>
            </w:r>
            <w:r w:rsidR="00D7779C">
              <w:rPr>
                <w:color w:val="365F91" w:themeColor="accent1" w:themeShade="BF"/>
                <w:szCs w:val="18"/>
              </w:rPr>
              <w:t>E</w:t>
            </w:r>
            <w:r w:rsidR="00D7779C" w:rsidRPr="00D7779C">
              <w:rPr>
                <w:color w:val="365F91" w:themeColor="accent1" w:themeShade="BF"/>
                <w:szCs w:val="18"/>
              </w:rPr>
              <w:t xml:space="preserve"> THE FORM IS COMPLETED.</w:t>
            </w:r>
          </w:p>
        </w:tc>
      </w:tr>
      <w:tr w:rsidR="002F1595" w:rsidRPr="002A733C" w:rsidTr="00F6662B">
        <w:trPr>
          <w:trHeight w:hRule="exact" w:val="403"/>
        </w:trPr>
        <w:tc>
          <w:tcPr>
            <w:tcW w:w="9209" w:type="dxa"/>
            <w:gridSpan w:val="6"/>
            <w:tcBorders>
              <w:right w:val="single" w:sz="24" w:space="0" w:color="auto"/>
            </w:tcBorders>
            <w:vAlign w:val="center"/>
          </w:tcPr>
          <w:p w:rsidR="002F1595" w:rsidRPr="002A733C" w:rsidRDefault="002F1595" w:rsidP="00D7779C">
            <w:pPr>
              <w:jc w:val="center"/>
            </w:pPr>
            <w:r>
              <w:t xml:space="preserve">Previous certificated </w:t>
            </w:r>
            <w:r w:rsidR="00D7779C">
              <w:t>learning</w:t>
            </w:r>
          </w:p>
        </w:tc>
        <w:tc>
          <w:tcPr>
            <w:tcW w:w="4461" w:type="dxa"/>
            <w:gridSpan w:val="3"/>
            <w:tcBorders>
              <w:left w:val="single" w:sz="24" w:space="0" w:color="auto"/>
            </w:tcBorders>
            <w:vAlign w:val="center"/>
          </w:tcPr>
          <w:p w:rsidR="002F1595" w:rsidRPr="002A733C" w:rsidRDefault="00D274C1" w:rsidP="00D274C1">
            <w:pPr>
              <w:jc w:val="center"/>
            </w:pPr>
            <w:r w:rsidRPr="00D274C1">
              <w:rPr>
                <w:szCs w:val="16"/>
              </w:rPr>
              <w:t>Wrexham Glynd</w:t>
            </w:r>
            <w:r w:rsidRPr="00D274C1">
              <w:rPr>
                <w:rFonts w:cstheme="minorHAnsi"/>
                <w:szCs w:val="16"/>
              </w:rPr>
              <w:t>ŵ</w:t>
            </w:r>
            <w:r w:rsidRPr="00D274C1">
              <w:rPr>
                <w:szCs w:val="16"/>
              </w:rPr>
              <w:t>r University</w:t>
            </w:r>
            <w:r w:rsidRPr="00D7779C">
              <w:rPr>
                <w:sz w:val="18"/>
                <w:szCs w:val="18"/>
              </w:rPr>
              <w:t xml:space="preserve"> </w:t>
            </w:r>
            <w:r w:rsidR="002F1595">
              <w:t xml:space="preserve">module(s) from which </w:t>
            </w:r>
            <w:r w:rsidR="00F50DCF">
              <w:t xml:space="preserve">you are </w:t>
            </w:r>
            <w:r w:rsidR="002F1595">
              <w:t>claiming exemption</w:t>
            </w:r>
          </w:p>
        </w:tc>
      </w:tr>
      <w:tr w:rsidR="005E76E8" w:rsidRPr="002A733C" w:rsidTr="00AD47C2">
        <w:trPr>
          <w:trHeight w:hRule="exact" w:val="551"/>
        </w:trPr>
        <w:tc>
          <w:tcPr>
            <w:tcW w:w="843" w:type="dxa"/>
            <w:vAlign w:val="center"/>
          </w:tcPr>
          <w:p w:rsidR="005666F5" w:rsidRPr="002A733C" w:rsidRDefault="005666F5" w:rsidP="00CF0141">
            <w:r>
              <w:t>Calendar Year</w:t>
            </w:r>
          </w:p>
        </w:tc>
        <w:tc>
          <w:tcPr>
            <w:tcW w:w="4114" w:type="dxa"/>
            <w:gridSpan w:val="2"/>
            <w:vAlign w:val="center"/>
          </w:tcPr>
          <w:p w:rsidR="005666F5" w:rsidRPr="002A733C" w:rsidRDefault="00F50DCF" w:rsidP="00F50DCF">
            <w:r>
              <w:t xml:space="preserve">Module(s)/qualification </w:t>
            </w:r>
            <w:r w:rsidR="005666F5">
              <w:t>completed</w:t>
            </w:r>
          </w:p>
        </w:tc>
        <w:tc>
          <w:tcPr>
            <w:tcW w:w="992" w:type="dxa"/>
            <w:vAlign w:val="center"/>
          </w:tcPr>
          <w:p w:rsidR="005666F5" w:rsidRPr="002A733C" w:rsidRDefault="005666F5" w:rsidP="00CF0141">
            <w:r>
              <w:t>Level or equivalent</w:t>
            </w:r>
          </w:p>
        </w:tc>
        <w:tc>
          <w:tcPr>
            <w:tcW w:w="709" w:type="dxa"/>
            <w:vAlign w:val="center"/>
          </w:tcPr>
          <w:p w:rsidR="005666F5" w:rsidRPr="002A733C" w:rsidRDefault="005666F5" w:rsidP="00CF0141">
            <w:r>
              <w:t>Credit value</w:t>
            </w: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5666F5" w:rsidRPr="002A733C" w:rsidRDefault="005666F5" w:rsidP="005E76E8">
            <w:r>
              <w:t>Awarding Body (e.g. University o</w:t>
            </w:r>
            <w:r w:rsidR="005E76E8">
              <w:t>r</w:t>
            </w:r>
            <w:r>
              <w:t xml:space="preserve"> Professional Body)</w:t>
            </w: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5666F5" w:rsidRPr="002A733C" w:rsidRDefault="005666F5" w:rsidP="00CF0141">
            <w:r>
              <w:t>Module Code</w:t>
            </w:r>
          </w:p>
        </w:tc>
        <w:tc>
          <w:tcPr>
            <w:tcW w:w="2835" w:type="dxa"/>
            <w:vAlign w:val="center"/>
          </w:tcPr>
          <w:p w:rsidR="005666F5" w:rsidRPr="002A733C" w:rsidRDefault="005666F5" w:rsidP="00CF0141">
            <w:r>
              <w:t>Module Title</w:t>
            </w:r>
          </w:p>
        </w:tc>
        <w:tc>
          <w:tcPr>
            <w:tcW w:w="634" w:type="dxa"/>
            <w:vAlign w:val="center"/>
          </w:tcPr>
          <w:p w:rsidR="005666F5" w:rsidRPr="002A733C" w:rsidRDefault="005666F5" w:rsidP="005666F5">
            <w:pPr>
              <w:jc w:val="center"/>
            </w:pPr>
            <w:r>
              <w:t>Credit Value</w:t>
            </w:r>
          </w:p>
        </w:tc>
      </w:tr>
      <w:tr w:rsidR="00F6662B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5666F5" w:rsidRPr="005637A4" w:rsidRDefault="00F6662B" w:rsidP="00CF0141">
            <w:pPr>
              <w:rPr>
                <w:color w:val="4F81BD" w:themeColor="accent1"/>
              </w:rPr>
            </w:pPr>
            <w:r w:rsidRPr="005637A4">
              <w:rPr>
                <w:color w:val="4F81BD" w:themeColor="accent1"/>
              </w:rPr>
              <w:t>201</w:t>
            </w:r>
            <w:r w:rsidR="00E41BDE">
              <w:rPr>
                <w:color w:val="4F81BD" w:themeColor="accent1"/>
              </w:rPr>
              <w:t>6/17</w:t>
            </w:r>
          </w:p>
        </w:tc>
        <w:tc>
          <w:tcPr>
            <w:tcW w:w="4114" w:type="dxa"/>
            <w:gridSpan w:val="2"/>
            <w:vAlign w:val="center"/>
          </w:tcPr>
          <w:p w:rsidR="005666F5" w:rsidRPr="005637A4" w:rsidRDefault="00E41BDE" w:rsidP="00CF0141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Professional Communication</w:t>
            </w:r>
          </w:p>
        </w:tc>
        <w:tc>
          <w:tcPr>
            <w:tcW w:w="992" w:type="dxa"/>
            <w:vAlign w:val="center"/>
          </w:tcPr>
          <w:p w:rsidR="005666F5" w:rsidRPr="005637A4" w:rsidRDefault="00E41BDE" w:rsidP="00CF0141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4</w:t>
            </w:r>
          </w:p>
        </w:tc>
        <w:tc>
          <w:tcPr>
            <w:tcW w:w="709" w:type="dxa"/>
            <w:vAlign w:val="center"/>
          </w:tcPr>
          <w:p w:rsidR="005666F5" w:rsidRPr="005637A4" w:rsidRDefault="00E41BDE" w:rsidP="00CF0141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20</w:t>
            </w: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5666F5" w:rsidRPr="005637A4" w:rsidRDefault="00E41BDE" w:rsidP="00CF0141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[institution]</w:t>
            </w: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5666F5" w:rsidRPr="005637A4" w:rsidRDefault="00E41BDE" w:rsidP="00CF0141">
            <w:pPr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BUS429</w:t>
            </w:r>
          </w:p>
        </w:tc>
        <w:tc>
          <w:tcPr>
            <w:tcW w:w="2835" w:type="dxa"/>
            <w:vAlign w:val="center"/>
          </w:tcPr>
          <w:p w:rsidR="005666F5" w:rsidRPr="006908C5" w:rsidRDefault="00E41BDE" w:rsidP="00CF0141">
            <w:pPr>
              <w:rPr>
                <w:color w:val="4F81BD" w:themeColor="accent1"/>
                <w:szCs w:val="16"/>
              </w:rPr>
            </w:pPr>
            <w:r w:rsidRPr="006908C5">
              <w:rPr>
                <w:color w:val="4F81BD" w:themeColor="accent1"/>
                <w:szCs w:val="16"/>
              </w:rPr>
              <w:t>Business Communication Skills for Marketing</w:t>
            </w:r>
          </w:p>
        </w:tc>
        <w:tc>
          <w:tcPr>
            <w:tcW w:w="634" w:type="dxa"/>
            <w:vAlign w:val="center"/>
          </w:tcPr>
          <w:p w:rsidR="005666F5" w:rsidRPr="005637A4" w:rsidRDefault="00F6662B" w:rsidP="00CF0141">
            <w:pPr>
              <w:rPr>
                <w:color w:val="4F81BD" w:themeColor="accent1"/>
              </w:rPr>
            </w:pPr>
            <w:r w:rsidRPr="005637A4">
              <w:rPr>
                <w:color w:val="4F81BD" w:themeColor="accent1"/>
              </w:rPr>
              <w:t>20</w:t>
            </w:r>
          </w:p>
        </w:tc>
      </w:tr>
      <w:tr w:rsidR="00F6662B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5666F5" w:rsidRPr="005637A4" w:rsidRDefault="005666F5" w:rsidP="00E41BDE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</w:tr>
      <w:tr w:rsidR="0009528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</w:tcPr>
          <w:p w:rsidR="0009528C" w:rsidRPr="005637A4" w:rsidRDefault="0009528C" w:rsidP="0009528C">
            <w:pPr>
              <w:jc w:val="both"/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</w:tr>
      <w:tr w:rsidR="0009528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</w:tcPr>
          <w:p w:rsidR="0009528C" w:rsidRPr="005637A4" w:rsidRDefault="0009528C" w:rsidP="0009528C">
            <w:pPr>
              <w:jc w:val="both"/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</w:tr>
      <w:tr w:rsidR="0009528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09528C" w:rsidRPr="005637A4" w:rsidRDefault="0009528C" w:rsidP="00E41BDE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</w:tcPr>
          <w:p w:rsidR="0009528C" w:rsidRPr="005637A4" w:rsidRDefault="0009528C" w:rsidP="0009528C">
            <w:pPr>
              <w:jc w:val="both"/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09528C" w:rsidRPr="005637A4" w:rsidRDefault="0009528C" w:rsidP="0009528C">
            <w:pPr>
              <w:rPr>
                <w:color w:val="4F81BD" w:themeColor="accent1"/>
              </w:rPr>
            </w:pPr>
          </w:p>
        </w:tc>
      </w:tr>
      <w:tr w:rsidR="00F6662B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5666F5" w:rsidRPr="005637A4" w:rsidRDefault="005666F5" w:rsidP="00CF0141">
            <w:pPr>
              <w:rPr>
                <w:color w:val="4F81BD" w:themeColor="accent1"/>
              </w:rPr>
            </w:pPr>
          </w:p>
        </w:tc>
      </w:tr>
      <w:tr w:rsidR="00717F6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717F6C" w:rsidRPr="005637A4" w:rsidRDefault="00717F6C" w:rsidP="00E41BDE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</w:tr>
      <w:tr w:rsidR="00717F6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717F6C" w:rsidRPr="005637A4" w:rsidRDefault="00717F6C" w:rsidP="00E41BDE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717F6C" w:rsidRPr="005637A4" w:rsidRDefault="00717F6C" w:rsidP="00E41BDE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</w:tr>
      <w:tr w:rsidR="00717F6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</w:tr>
      <w:tr w:rsidR="00717F6C" w:rsidRPr="002A733C" w:rsidTr="006908C5">
        <w:trPr>
          <w:trHeight w:hRule="exact" w:val="397"/>
        </w:trPr>
        <w:tc>
          <w:tcPr>
            <w:tcW w:w="843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4114" w:type="dxa"/>
            <w:gridSpan w:val="2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709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2551" w:type="dxa"/>
            <w:tcBorders>
              <w:right w:val="single" w:sz="24" w:space="0" w:color="auto"/>
            </w:tcBorders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992" w:type="dxa"/>
            <w:tcBorders>
              <w:left w:val="single" w:sz="24" w:space="0" w:color="auto"/>
            </w:tcBorders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2835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  <w:tc>
          <w:tcPr>
            <w:tcW w:w="634" w:type="dxa"/>
            <w:vAlign w:val="center"/>
          </w:tcPr>
          <w:p w:rsidR="00717F6C" w:rsidRPr="005637A4" w:rsidRDefault="00717F6C" w:rsidP="00717F6C">
            <w:pPr>
              <w:rPr>
                <w:color w:val="4F81BD" w:themeColor="accent1"/>
              </w:rPr>
            </w:pPr>
          </w:p>
        </w:tc>
      </w:tr>
    </w:tbl>
    <w:p w:rsidR="002F1595" w:rsidRDefault="002F1595"/>
    <w:p w:rsidR="00965779" w:rsidRDefault="00965779" w:rsidP="002A733C"/>
    <w:p w:rsidR="00965779" w:rsidRPr="00965779" w:rsidRDefault="00965779" w:rsidP="00965779"/>
    <w:p w:rsidR="00965779" w:rsidRPr="00965779" w:rsidRDefault="00965779" w:rsidP="00965779"/>
    <w:p w:rsidR="00965779" w:rsidRPr="00965779" w:rsidRDefault="00965779" w:rsidP="00965779"/>
    <w:p w:rsidR="00965779" w:rsidRDefault="00965779" w:rsidP="00965779"/>
    <w:p w:rsidR="007948F9" w:rsidRDefault="007948F9" w:rsidP="00965779"/>
    <w:p w:rsidR="007948F9" w:rsidRPr="001F626C" w:rsidRDefault="001F626C" w:rsidP="00965779">
      <w:pPr>
        <w:rPr>
          <w:sz w:val="20"/>
          <w:szCs w:val="20"/>
          <w:u w:val="single"/>
        </w:rPr>
      </w:pPr>
      <w:r w:rsidRPr="001F626C">
        <w:rPr>
          <w:sz w:val="20"/>
          <w:szCs w:val="20"/>
          <w:u w:val="single"/>
        </w:rPr>
        <w:t>MAPPING TEMPLATE</w:t>
      </w:r>
    </w:p>
    <w:p w:rsidR="001F626C" w:rsidRDefault="001F626C" w:rsidP="00965779"/>
    <w:p w:rsidR="001F626C" w:rsidRDefault="001F626C" w:rsidP="001F626C">
      <w:pPr>
        <w:rPr>
          <w:rStyle w:val="Emphasis"/>
          <w:rFonts w:cs="Arial"/>
          <w:i w:val="0"/>
          <w:sz w:val="20"/>
          <w:szCs w:val="20"/>
          <w:u w:val="single"/>
        </w:rPr>
      </w:pPr>
      <w:r w:rsidRPr="001F626C">
        <w:rPr>
          <w:rStyle w:val="Emphasis"/>
          <w:rFonts w:cs="Arial"/>
          <w:i w:val="0"/>
          <w:sz w:val="20"/>
          <w:szCs w:val="20"/>
        </w:rPr>
        <w:t>Please</w:t>
      </w:r>
      <w:r w:rsidR="00335D62">
        <w:rPr>
          <w:rStyle w:val="Emphasis"/>
          <w:rFonts w:cs="Arial"/>
          <w:i w:val="0"/>
          <w:sz w:val="20"/>
          <w:szCs w:val="20"/>
        </w:rPr>
        <w:t xml:space="preserve"> ensure that the mapping template below is complete</w:t>
      </w:r>
      <w:r w:rsidR="00CD66E6">
        <w:rPr>
          <w:rStyle w:val="Emphasis"/>
          <w:rFonts w:cs="Arial"/>
          <w:i w:val="0"/>
          <w:sz w:val="20"/>
          <w:szCs w:val="20"/>
        </w:rPr>
        <w:t>d</w:t>
      </w:r>
      <w:r w:rsidR="00335D62">
        <w:rPr>
          <w:rStyle w:val="Emphasis"/>
          <w:rFonts w:cs="Arial"/>
          <w:i w:val="0"/>
          <w:sz w:val="20"/>
          <w:szCs w:val="20"/>
        </w:rPr>
        <w:t xml:space="preserve"> to show how learning outcomes match for each </w:t>
      </w:r>
      <w:r w:rsidR="00CD66E6">
        <w:rPr>
          <w:rStyle w:val="Emphasis"/>
          <w:rFonts w:cs="Arial"/>
          <w:i w:val="0"/>
          <w:sz w:val="20"/>
          <w:szCs w:val="20"/>
        </w:rPr>
        <w:t>module</w:t>
      </w:r>
      <w:r w:rsidR="00335D62">
        <w:rPr>
          <w:rStyle w:val="Emphasis"/>
          <w:rFonts w:cs="Arial"/>
          <w:i w:val="0"/>
          <w:sz w:val="20"/>
          <w:szCs w:val="20"/>
        </w:rPr>
        <w:t>. You must</w:t>
      </w:r>
      <w:r w:rsidRPr="001F626C">
        <w:rPr>
          <w:rStyle w:val="Emphasis"/>
          <w:rFonts w:cs="Arial"/>
          <w:i w:val="0"/>
          <w:sz w:val="20"/>
          <w:szCs w:val="20"/>
        </w:rPr>
        <w:t xml:space="preserve"> id</w:t>
      </w:r>
      <w:r w:rsidR="003D74AB">
        <w:rPr>
          <w:rStyle w:val="Emphasis"/>
          <w:rFonts w:cs="Arial"/>
          <w:i w:val="0"/>
          <w:sz w:val="20"/>
          <w:szCs w:val="20"/>
        </w:rPr>
        <w:t xml:space="preserve">entify an equivalence between </w:t>
      </w:r>
      <w:r w:rsidR="00FB3650">
        <w:rPr>
          <w:rStyle w:val="Emphasis"/>
          <w:rFonts w:cs="Arial"/>
          <w:i w:val="0"/>
          <w:sz w:val="20"/>
          <w:szCs w:val="20"/>
        </w:rPr>
        <w:t xml:space="preserve">the module(s) you have completed and the </w:t>
      </w:r>
      <w:r w:rsidR="007C08B1">
        <w:rPr>
          <w:rStyle w:val="Emphasis"/>
          <w:rFonts w:cs="Arial"/>
          <w:i w:val="0"/>
          <w:sz w:val="20"/>
          <w:szCs w:val="20"/>
        </w:rPr>
        <w:t xml:space="preserve">Wrexham </w:t>
      </w:r>
      <w:r w:rsidR="00AA7555">
        <w:rPr>
          <w:rStyle w:val="Emphasis"/>
          <w:rFonts w:cs="Arial"/>
          <w:i w:val="0"/>
          <w:sz w:val="20"/>
          <w:szCs w:val="20"/>
        </w:rPr>
        <w:t>Glynd</w:t>
      </w:r>
      <w:r w:rsidR="007C08B1" w:rsidRPr="00D7779C">
        <w:rPr>
          <w:rFonts w:cstheme="minorHAnsi"/>
          <w:sz w:val="18"/>
          <w:szCs w:val="18"/>
        </w:rPr>
        <w:t>ŵ</w:t>
      </w:r>
      <w:r w:rsidR="00AA7555">
        <w:rPr>
          <w:rStyle w:val="Emphasis"/>
          <w:rFonts w:cs="Arial"/>
          <w:i w:val="0"/>
          <w:sz w:val="20"/>
          <w:szCs w:val="20"/>
        </w:rPr>
        <w:t>r</w:t>
      </w:r>
      <w:r w:rsidR="007C08B1">
        <w:rPr>
          <w:rStyle w:val="Emphasis"/>
          <w:rFonts w:cs="Arial"/>
          <w:i w:val="0"/>
          <w:sz w:val="20"/>
          <w:szCs w:val="20"/>
        </w:rPr>
        <w:t xml:space="preserve"> University</w:t>
      </w:r>
      <w:r w:rsidR="00AA7555">
        <w:rPr>
          <w:rStyle w:val="Emphasis"/>
          <w:rFonts w:cs="Arial"/>
          <w:i w:val="0"/>
          <w:sz w:val="20"/>
          <w:szCs w:val="20"/>
        </w:rPr>
        <w:t xml:space="preserve"> </w:t>
      </w:r>
      <w:r w:rsidR="00FB3650">
        <w:rPr>
          <w:rStyle w:val="Emphasis"/>
          <w:rFonts w:cs="Arial"/>
          <w:i w:val="0"/>
          <w:sz w:val="20"/>
          <w:szCs w:val="20"/>
        </w:rPr>
        <w:t>modules you are seeking exemption from.</w:t>
      </w:r>
      <w:r w:rsidRPr="001F626C">
        <w:rPr>
          <w:rStyle w:val="Emphasis"/>
          <w:rFonts w:cs="Arial"/>
          <w:i w:val="0"/>
          <w:sz w:val="20"/>
          <w:szCs w:val="20"/>
        </w:rPr>
        <w:t xml:space="preserve"> </w:t>
      </w:r>
      <w:r w:rsidR="00835C7A" w:rsidRPr="001F626C">
        <w:rPr>
          <w:rStyle w:val="Emphasis"/>
          <w:rFonts w:cs="Arial"/>
          <w:i w:val="0"/>
          <w:sz w:val="20"/>
          <w:szCs w:val="20"/>
        </w:rPr>
        <w:t xml:space="preserve">Note: This information can be provided at module or </w:t>
      </w:r>
      <w:proofErr w:type="spellStart"/>
      <w:r w:rsidR="00835C7A" w:rsidRPr="001F626C">
        <w:rPr>
          <w:rStyle w:val="Emphasis"/>
          <w:rFonts w:cs="Arial"/>
          <w:i w:val="0"/>
          <w:sz w:val="20"/>
          <w:szCs w:val="20"/>
        </w:rPr>
        <w:t>programme</w:t>
      </w:r>
      <w:proofErr w:type="spellEnd"/>
      <w:r w:rsidR="00835C7A" w:rsidRPr="001F626C">
        <w:rPr>
          <w:rStyle w:val="Emphasis"/>
          <w:rFonts w:cs="Arial"/>
          <w:i w:val="0"/>
          <w:sz w:val="20"/>
          <w:szCs w:val="20"/>
        </w:rPr>
        <w:t xml:space="preserve"> level.</w:t>
      </w:r>
      <w:r w:rsidR="00CA6FEF" w:rsidRPr="00CA6FEF">
        <w:rPr>
          <w:rStyle w:val="Emphasis"/>
          <w:rFonts w:cs="Arial"/>
          <w:i w:val="0"/>
          <w:sz w:val="20"/>
          <w:szCs w:val="20"/>
        </w:rPr>
        <w:t xml:space="preserve"> </w:t>
      </w:r>
      <w:r w:rsidR="00CA6FEF" w:rsidRPr="001F626C">
        <w:rPr>
          <w:rStyle w:val="Emphasis"/>
          <w:rFonts w:cs="Arial"/>
          <w:i w:val="0"/>
          <w:sz w:val="20"/>
          <w:szCs w:val="20"/>
        </w:rPr>
        <w:t>If modular information is provided, please identify the level and credits awarded</w:t>
      </w:r>
      <w:r w:rsidR="00CA6FEF">
        <w:rPr>
          <w:rStyle w:val="Emphasis"/>
          <w:rFonts w:cs="Arial"/>
          <w:i w:val="0"/>
          <w:sz w:val="20"/>
          <w:szCs w:val="20"/>
        </w:rPr>
        <w:t xml:space="preserve"> in the template.</w:t>
      </w:r>
    </w:p>
    <w:p w:rsidR="001F626C" w:rsidRPr="00965779" w:rsidRDefault="001F626C" w:rsidP="00965779"/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6511"/>
        <w:gridCol w:w="7149"/>
      </w:tblGrid>
      <w:tr w:rsidR="00965779" w:rsidRPr="00AA7471" w:rsidTr="001F626C">
        <w:trPr>
          <w:trHeight w:hRule="exact" w:val="288"/>
        </w:trPr>
        <w:tc>
          <w:tcPr>
            <w:tcW w:w="1366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965779" w:rsidRPr="00AA7471" w:rsidRDefault="00335D62" w:rsidP="00965779">
            <w:pPr>
              <w:pStyle w:val="Heading1"/>
              <w:jc w:val="center"/>
            </w:pPr>
            <w:r>
              <w:t>MAPPING TEMPLATE</w:t>
            </w:r>
          </w:p>
        </w:tc>
      </w:tr>
      <w:tr w:rsidR="00CA6FEF" w:rsidRPr="005637A4" w:rsidTr="00E6329B">
        <w:trPr>
          <w:trHeight w:hRule="exact" w:val="445"/>
        </w:trPr>
        <w:tc>
          <w:tcPr>
            <w:tcW w:w="136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CA6FEF" w:rsidRPr="00284722" w:rsidRDefault="00CA6FEF" w:rsidP="00CA6FEF">
            <w:pPr>
              <w:pStyle w:val="BodyText"/>
              <w:jc w:val="center"/>
              <w:rPr>
                <w:rFonts w:ascii="Tahoma" w:eastAsiaTheme="minorHAnsi" w:hAnsi="Tahoma" w:cs="Tahoma"/>
                <w:b/>
                <w:bCs/>
                <w:color w:val="4F81BD" w:themeColor="accent1"/>
                <w:sz w:val="20"/>
              </w:rPr>
            </w:pPr>
            <w:r w:rsidRPr="00284722">
              <w:rPr>
                <w:rStyle w:val="Emphasis"/>
                <w:rFonts w:ascii="Tahoma" w:hAnsi="Tahoma" w:cs="Tahoma"/>
                <w:b/>
                <w:i w:val="0"/>
                <w:color w:val="4F81BD" w:themeColor="accent1"/>
                <w:sz w:val="20"/>
                <w:u w:val="single"/>
              </w:rPr>
              <w:t xml:space="preserve">PLEASE NOTE THE LINES MARKED BLUE ARE FOR EXAMPLE PURPOSES </w:t>
            </w:r>
            <w:r w:rsidR="00DE5A1D" w:rsidRPr="00284722">
              <w:rPr>
                <w:rStyle w:val="Emphasis"/>
                <w:rFonts w:ascii="Tahoma" w:hAnsi="Tahoma" w:cs="Tahoma"/>
                <w:b/>
                <w:i w:val="0"/>
                <w:color w:val="4F81BD" w:themeColor="accent1"/>
                <w:sz w:val="20"/>
                <w:u w:val="single"/>
              </w:rPr>
              <w:t>ONLY</w:t>
            </w:r>
            <w:r w:rsidR="00DE5A1D">
              <w:rPr>
                <w:rStyle w:val="Emphasis"/>
                <w:rFonts w:ascii="Tahoma" w:hAnsi="Tahoma" w:cs="Tahoma"/>
                <w:b/>
                <w:i w:val="0"/>
                <w:color w:val="4F81BD" w:themeColor="accent1"/>
                <w:sz w:val="20"/>
                <w:u w:val="single"/>
              </w:rPr>
              <w:t>,</w:t>
            </w:r>
            <w:r w:rsidR="00DE5A1D" w:rsidRPr="00284722">
              <w:rPr>
                <w:rFonts w:asciiTheme="minorHAnsi" w:hAnsiTheme="minorHAnsi" w:cstheme="minorHAnsi"/>
                <w:b/>
                <w:color w:val="4F81BD" w:themeColor="accent1"/>
                <w:sz w:val="20"/>
                <w:u w:val="single"/>
              </w:rPr>
              <w:t xml:space="preserve"> AND</w:t>
            </w:r>
            <w:r w:rsidRPr="00284722">
              <w:rPr>
                <w:rFonts w:asciiTheme="minorHAnsi" w:hAnsiTheme="minorHAnsi" w:cstheme="minorHAnsi"/>
                <w:b/>
                <w:color w:val="4F81BD" w:themeColor="accent1"/>
                <w:sz w:val="20"/>
                <w:u w:val="single"/>
              </w:rPr>
              <w:t xml:space="preserve"> CAN BE DELETED ONCE THE FORM IS COMPLETED.</w:t>
            </w:r>
          </w:p>
          <w:p w:rsidR="00CA6FEF" w:rsidRDefault="00CA6FEF" w:rsidP="00335D62">
            <w:pPr>
              <w:tabs>
                <w:tab w:val="left" w:pos="1890"/>
              </w:tabs>
              <w:jc w:val="center"/>
              <w:rPr>
                <w:b/>
                <w:color w:val="4F81BD" w:themeColor="accent1"/>
                <w:sz w:val="18"/>
                <w:szCs w:val="18"/>
              </w:rPr>
            </w:pPr>
          </w:p>
        </w:tc>
      </w:tr>
      <w:tr w:rsidR="00965779" w:rsidRPr="005637A4" w:rsidTr="001F626C">
        <w:trPr>
          <w:trHeight w:hRule="exact" w:val="445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65D44" w:rsidRPr="001B3C25" w:rsidRDefault="001B3C25" w:rsidP="00165D44">
            <w:pPr>
              <w:tabs>
                <w:tab w:val="left" w:pos="1890"/>
              </w:tabs>
              <w:jc w:val="center"/>
              <w:rPr>
                <w:color w:val="4F81BD" w:themeColor="accent1"/>
              </w:rPr>
            </w:pPr>
            <w:r w:rsidRPr="001B3C25">
              <w:rPr>
                <w:b/>
                <w:color w:val="4F81BD" w:themeColor="accent1"/>
                <w:sz w:val="18"/>
                <w:szCs w:val="18"/>
              </w:rPr>
              <w:t>BUS429 Business Communication Skills for Marketing</w:t>
            </w:r>
          </w:p>
          <w:p w:rsidR="00965779" w:rsidRPr="007948F9" w:rsidRDefault="00965779" w:rsidP="007948F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965779" w:rsidRPr="001B3C25" w:rsidRDefault="00335D62" w:rsidP="00335D62">
            <w:pPr>
              <w:tabs>
                <w:tab w:val="left" w:pos="1890"/>
              </w:tabs>
              <w:jc w:val="center"/>
              <w:rPr>
                <w:b/>
                <w:color w:val="4F81BD" w:themeColor="accent1"/>
                <w:sz w:val="18"/>
                <w:szCs w:val="18"/>
              </w:rPr>
            </w:pPr>
            <w:r>
              <w:rPr>
                <w:b/>
                <w:color w:val="4F81BD" w:themeColor="accent1"/>
                <w:sz w:val="18"/>
                <w:szCs w:val="18"/>
              </w:rPr>
              <w:t>Professional Communication, [institution], Level 4, 20 credits)</w:t>
            </w:r>
          </w:p>
        </w:tc>
      </w:tr>
      <w:tr w:rsidR="007948F9" w:rsidTr="001F626C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948F9" w:rsidRPr="001B3C25" w:rsidRDefault="001F626C" w:rsidP="007948F9">
            <w:pPr>
              <w:rPr>
                <w:color w:val="4F81BD" w:themeColor="accent1"/>
              </w:rPr>
            </w:pPr>
            <w:r w:rsidRPr="00261740">
              <w:rPr>
                <w:b/>
                <w:color w:val="4F81BD" w:themeColor="accent1"/>
              </w:rPr>
              <w:t>Learning outcome 1.</w:t>
            </w:r>
            <w:r w:rsidR="001B3C25" w:rsidRPr="001B3C25">
              <w:rPr>
                <w:color w:val="4F81BD" w:themeColor="accent1"/>
              </w:rPr>
              <w:t xml:space="preserve"> Use communication techniques for a range of purposes and audiences</w:t>
            </w:r>
            <w:r w:rsidR="00AA7555">
              <w:rPr>
                <w:color w:val="4F81BD" w:themeColor="accent1"/>
              </w:rPr>
              <w:t>.</w:t>
            </w:r>
          </w:p>
          <w:p w:rsidR="001F626C" w:rsidRPr="001B3C25" w:rsidRDefault="001F626C" w:rsidP="007948F9">
            <w:pPr>
              <w:rPr>
                <w:color w:val="4F81BD" w:themeColor="accent1"/>
              </w:rPr>
            </w:pPr>
            <w:r w:rsidRPr="00261740">
              <w:rPr>
                <w:b/>
                <w:color w:val="4F81BD" w:themeColor="accent1"/>
              </w:rPr>
              <w:t>Learning outcome 2</w:t>
            </w:r>
            <w:r w:rsidRPr="001B3C25">
              <w:rPr>
                <w:color w:val="4F81BD" w:themeColor="accent1"/>
              </w:rPr>
              <w:t>.</w:t>
            </w:r>
            <w:r w:rsidR="001B3C25" w:rsidRPr="001B3C25">
              <w:rPr>
                <w:color w:val="4F81BD" w:themeColor="accent1"/>
              </w:rPr>
              <w:t xml:space="preserve"> Use appropriate software to carry out business tasks: produce professional business documents and develop a business presentation</w:t>
            </w:r>
            <w:r w:rsidR="00AA7555">
              <w:rPr>
                <w:color w:val="4F81BD" w:themeColor="accent1"/>
              </w:rPr>
              <w:t>.</w:t>
            </w:r>
          </w:p>
          <w:p w:rsidR="001F626C" w:rsidRPr="001B3C25" w:rsidRDefault="001F626C" w:rsidP="007948F9">
            <w:pPr>
              <w:rPr>
                <w:color w:val="4F81BD" w:themeColor="accent1"/>
              </w:rPr>
            </w:pPr>
            <w:r w:rsidRPr="00261740">
              <w:rPr>
                <w:b/>
                <w:color w:val="4F81BD" w:themeColor="accent1"/>
              </w:rPr>
              <w:t>Learning outcome 3.</w:t>
            </w:r>
            <w:r w:rsidR="001B3C25" w:rsidRPr="001B3C25">
              <w:rPr>
                <w:color w:val="4F81BD" w:themeColor="accent1"/>
              </w:rPr>
              <w:t xml:space="preserve"> Identify the role and benefits of internal communications in developing cross-functional relationships, customer focus and internal marketing in commercial and non-profit sector </w:t>
            </w:r>
            <w:proofErr w:type="spellStart"/>
            <w:r w:rsidR="001B3C25" w:rsidRPr="001B3C25">
              <w:rPr>
                <w:color w:val="4F81BD" w:themeColor="accent1"/>
              </w:rPr>
              <w:t>organisations</w:t>
            </w:r>
            <w:proofErr w:type="spellEnd"/>
            <w:r w:rsidR="00AA7555">
              <w:rPr>
                <w:color w:val="4F81BD" w:themeColor="accent1"/>
              </w:rPr>
              <w:t>.</w:t>
            </w:r>
          </w:p>
          <w:p w:rsidR="001F626C" w:rsidRPr="001B3C25" w:rsidRDefault="001F626C" w:rsidP="007948F9">
            <w:pPr>
              <w:rPr>
                <w:color w:val="4F81BD" w:themeColor="accent1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B3650" w:rsidRPr="008966C5" w:rsidRDefault="008966C5" w:rsidP="00FB3650">
            <w:pPr>
              <w:rPr>
                <w:b/>
                <w:color w:val="4F81BD" w:themeColor="accent1"/>
              </w:rPr>
            </w:pPr>
            <w:r w:rsidRPr="008966C5">
              <w:rPr>
                <w:b/>
                <w:color w:val="4F81BD" w:themeColor="accent1"/>
              </w:rPr>
              <w:t>Learning Outcome 1.</w:t>
            </w:r>
          </w:p>
          <w:p w:rsidR="00023413" w:rsidRPr="008966C5" w:rsidRDefault="008966C5" w:rsidP="00FB3650">
            <w:pPr>
              <w:rPr>
                <w:b/>
                <w:color w:val="4F81BD" w:themeColor="accent1"/>
              </w:rPr>
            </w:pPr>
            <w:r w:rsidRPr="008966C5">
              <w:rPr>
                <w:b/>
                <w:color w:val="4F81BD" w:themeColor="accent1"/>
              </w:rPr>
              <w:t>Learning Outcome 2</w:t>
            </w:r>
            <w:r w:rsidR="00FB3650" w:rsidRPr="008966C5">
              <w:rPr>
                <w:b/>
                <w:color w:val="4F81BD" w:themeColor="accent1"/>
              </w:rPr>
              <w:t>.</w:t>
            </w:r>
          </w:p>
          <w:p w:rsidR="00FB3650" w:rsidRPr="008966C5" w:rsidRDefault="008966C5" w:rsidP="00FB3650">
            <w:pPr>
              <w:rPr>
                <w:b/>
                <w:color w:val="4F81BD" w:themeColor="accent1"/>
              </w:rPr>
            </w:pPr>
            <w:r w:rsidRPr="008966C5">
              <w:rPr>
                <w:b/>
                <w:color w:val="4F81BD" w:themeColor="accent1"/>
              </w:rPr>
              <w:t>Learning O</w:t>
            </w:r>
            <w:r w:rsidR="00FB3650" w:rsidRPr="008966C5">
              <w:rPr>
                <w:b/>
                <w:color w:val="4F81BD" w:themeColor="accent1"/>
              </w:rPr>
              <w:t>utcome 3.</w:t>
            </w:r>
          </w:p>
          <w:p w:rsidR="00FB3650" w:rsidRPr="008966C5" w:rsidRDefault="00FB3650" w:rsidP="007948F9">
            <w:pPr>
              <w:tabs>
                <w:tab w:val="center" w:pos="4513"/>
                <w:tab w:val="right" w:pos="9026"/>
              </w:tabs>
              <w:spacing w:line="360" w:lineRule="auto"/>
              <w:rPr>
                <w:rFonts w:cs="Arial"/>
                <w:b/>
                <w:color w:val="4F81BD" w:themeColor="accent1"/>
                <w:szCs w:val="22"/>
              </w:rPr>
            </w:pPr>
          </w:p>
        </w:tc>
      </w:tr>
      <w:tr w:rsidR="007948F9" w:rsidTr="001F626C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165D44" w:rsidRPr="00965779" w:rsidRDefault="00CD2EDD" w:rsidP="00165D44">
            <w:pPr>
              <w:tabs>
                <w:tab w:val="left" w:pos="1890"/>
              </w:tabs>
              <w:jc w:val="center"/>
            </w:pPr>
            <w:r>
              <w:rPr>
                <w:b/>
                <w:sz w:val="18"/>
                <w:szCs w:val="18"/>
              </w:rPr>
              <w:t>&lt;&lt;Enter</w:t>
            </w:r>
            <w:r w:rsidR="00165D44" w:rsidRPr="007948F9">
              <w:rPr>
                <w:b/>
                <w:sz w:val="18"/>
                <w:szCs w:val="18"/>
              </w:rPr>
              <w:t xml:space="preserve"> </w:t>
            </w:r>
            <w:r w:rsidR="008966C5">
              <w:rPr>
                <w:b/>
                <w:sz w:val="18"/>
                <w:szCs w:val="18"/>
              </w:rPr>
              <w:t xml:space="preserve">Wrexham </w:t>
            </w:r>
            <w:r w:rsidR="00165D44" w:rsidRPr="007948F9">
              <w:rPr>
                <w:b/>
                <w:sz w:val="18"/>
                <w:szCs w:val="18"/>
              </w:rPr>
              <w:t>Glynd</w:t>
            </w:r>
            <w:r w:rsidR="008966C5" w:rsidRPr="008966C5">
              <w:rPr>
                <w:rFonts w:cstheme="minorHAnsi"/>
                <w:b/>
                <w:sz w:val="18"/>
                <w:szCs w:val="18"/>
              </w:rPr>
              <w:t>ŵ</w:t>
            </w:r>
            <w:r w:rsidR="00165D44" w:rsidRPr="008966C5">
              <w:rPr>
                <w:b/>
                <w:sz w:val="18"/>
                <w:szCs w:val="18"/>
              </w:rPr>
              <w:t>r</w:t>
            </w:r>
            <w:r w:rsidR="00165D44" w:rsidRPr="007948F9">
              <w:rPr>
                <w:b/>
                <w:sz w:val="18"/>
                <w:szCs w:val="18"/>
              </w:rPr>
              <w:t xml:space="preserve"> University module</w:t>
            </w:r>
            <w:r w:rsidR="008966C5">
              <w:rPr>
                <w:b/>
                <w:sz w:val="18"/>
                <w:szCs w:val="18"/>
              </w:rPr>
              <w:t xml:space="preserve"> code/</w:t>
            </w:r>
            <w:r w:rsidR="006D0A34">
              <w:rPr>
                <w:b/>
                <w:sz w:val="18"/>
                <w:szCs w:val="18"/>
              </w:rPr>
              <w:t>qualification</w:t>
            </w:r>
            <w:r w:rsidR="00165D44" w:rsidRPr="007948F9">
              <w:rPr>
                <w:b/>
                <w:sz w:val="18"/>
                <w:szCs w:val="18"/>
              </w:rPr>
              <w:t xml:space="preserve"> title </w:t>
            </w:r>
            <w:r w:rsidR="00165D44">
              <w:rPr>
                <w:b/>
                <w:sz w:val="18"/>
                <w:szCs w:val="18"/>
              </w:rPr>
              <w:t>for which you are claiming exemption here</w:t>
            </w:r>
            <w:r w:rsidR="00165D44" w:rsidRPr="007948F9">
              <w:rPr>
                <w:b/>
                <w:sz w:val="18"/>
                <w:szCs w:val="18"/>
              </w:rPr>
              <w:t>&gt;&gt;</w:t>
            </w:r>
          </w:p>
          <w:p w:rsidR="007948F9" w:rsidRPr="007948F9" w:rsidRDefault="007948F9" w:rsidP="007948F9">
            <w:pPr>
              <w:tabs>
                <w:tab w:val="center" w:pos="4513"/>
                <w:tab w:val="right" w:pos="9026"/>
              </w:tabs>
              <w:jc w:val="center"/>
              <w:rPr>
                <w:b/>
                <w:color w:val="4F81BD" w:themeColor="accent1"/>
                <w:szCs w:val="22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7948F9" w:rsidRPr="007948F9" w:rsidRDefault="00165D44" w:rsidP="006D0A34">
            <w:pPr>
              <w:tabs>
                <w:tab w:val="left" w:pos="1890"/>
              </w:tabs>
              <w:jc w:val="center"/>
              <w:rPr>
                <w:b/>
                <w:color w:val="4F81BD" w:themeColor="accent1"/>
                <w:sz w:val="18"/>
                <w:szCs w:val="18"/>
              </w:rPr>
            </w:pPr>
            <w:r w:rsidRPr="007948F9">
              <w:rPr>
                <w:b/>
                <w:sz w:val="18"/>
                <w:szCs w:val="18"/>
              </w:rPr>
              <w:t xml:space="preserve">&lt;&lt;Enter </w:t>
            </w:r>
            <w:r w:rsidR="008966C5">
              <w:rPr>
                <w:b/>
                <w:sz w:val="18"/>
                <w:szCs w:val="18"/>
              </w:rPr>
              <w:t>equivalen</w:t>
            </w:r>
            <w:r w:rsidRPr="007948F9">
              <w:rPr>
                <w:b/>
                <w:sz w:val="18"/>
                <w:szCs w:val="18"/>
              </w:rPr>
              <w:t>t module</w:t>
            </w:r>
            <w:r w:rsidR="008966C5">
              <w:rPr>
                <w:b/>
                <w:sz w:val="18"/>
                <w:szCs w:val="18"/>
              </w:rPr>
              <w:t>/</w:t>
            </w:r>
            <w:r w:rsidR="006D0A34">
              <w:rPr>
                <w:b/>
                <w:sz w:val="18"/>
                <w:szCs w:val="18"/>
              </w:rPr>
              <w:t>qualification</w:t>
            </w:r>
            <w:r w:rsidRPr="007948F9">
              <w:rPr>
                <w:b/>
                <w:sz w:val="18"/>
                <w:szCs w:val="18"/>
              </w:rPr>
              <w:t xml:space="preserve"> previously awarded </w:t>
            </w:r>
            <w:r>
              <w:rPr>
                <w:b/>
                <w:sz w:val="18"/>
                <w:szCs w:val="18"/>
              </w:rPr>
              <w:t xml:space="preserve">here </w:t>
            </w:r>
            <w:r w:rsidRPr="007948F9">
              <w:rPr>
                <w:b/>
                <w:sz w:val="18"/>
                <w:szCs w:val="18"/>
              </w:rPr>
              <w:t>(including</w:t>
            </w:r>
            <w:r w:rsidR="00335D62">
              <w:rPr>
                <w:b/>
                <w:sz w:val="18"/>
                <w:szCs w:val="18"/>
              </w:rPr>
              <w:t xml:space="preserve"> institution,</w:t>
            </w:r>
            <w:r w:rsidRPr="007948F9">
              <w:rPr>
                <w:b/>
                <w:sz w:val="18"/>
                <w:szCs w:val="18"/>
              </w:rPr>
              <w:t xml:space="preserve"> level and credits)&gt;&gt;</w:t>
            </w:r>
          </w:p>
        </w:tc>
      </w:tr>
      <w:tr w:rsidR="001F626C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FB3650" w:rsidRPr="008966C5" w:rsidRDefault="00FB3650" w:rsidP="00FB3650">
            <w:pPr>
              <w:rPr>
                <w:b/>
              </w:rPr>
            </w:pPr>
            <w:r w:rsidRPr="008966C5">
              <w:rPr>
                <w:b/>
              </w:rPr>
              <w:t>Learning outcome 1.</w:t>
            </w:r>
          </w:p>
          <w:p w:rsidR="003F2F17" w:rsidRPr="008966C5" w:rsidRDefault="00FB3650" w:rsidP="00FB3650">
            <w:pPr>
              <w:rPr>
                <w:b/>
              </w:rPr>
            </w:pPr>
            <w:r w:rsidRPr="008966C5">
              <w:rPr>
                <w:b/>
              </w:rPr>
              <w:t>Learning outcome 2.</w:t>
            </w:r>
          </w:p>
          <w:p w:rsidR="00FB3650" w:rsidRPr="008966C5" w:rsidRDefault="00FB3650" w:rsidP="00FB3650">
            <w:pPr>
              <w:rPr>
                <w:b/>
              </w:rPr>
            </w:pPr>
            <w:r w:rsidRPr="008966C5">
              <w:rPr>
                <w:b/>
              </w:rPr>
              <w:t>Learning outcome 3.</w:t>
            </w:r>
          </w:p>
          <w:p w:rsidR="001F626C" w:rsidRPr="007948F9" w:rsidRDefault="001F626C" w:rsidP="007948F9">
            <w:pPr>
              <w:tabs>
                <w:tab w:val="center" w:pos="4513"/>
                <w:tab w:val="right" w:pos="9026"/>
              </w:tabs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1.</w:t>
            </w:r>
          </w:p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2.</w:t>
            </w:r>
          </w:p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3.</w:t>
            </w:r>
          </w:p>
          <w:p w:rsidR="001F626C" w:rsidRPr="008966C5" w:rsidRDefault="001F626C" w:rsidP="001F626C">
            <w:pPr>
              <w:tabs>
                <w:tab w:val="left" w:pos="1890"/>
              </w:tabs>
              <w:jc w:val="center"/>
              <w:rPr>
                <w:b/>
                <w:sz w:val="18"/>
                <w:szCs w:val="18"/>
              </w:rPr>
            </w:pPr>
          </w:p>
        </w:tc>
      </w:tr>
      <w:tr w:rsidR="008966C5" w:rsidTr="001F626C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8966C5" w:rsidRPr="00965779" w:rsidRDefault="00CD2EDD" w:rsidP="008966C5">
            <w:pPr>
              <w:tabs>
                <w:tab w:val="left" w:pos="1890"/>
              </w:tabs>
              <w:jc w:val="center"/>
            </w:pPr>
            <w:r>
              <w:rPr>
                <w:b/>
                <w:sz w:val="18"/>
                <w:szCs w:val="18"/>
              </w:rPr>
              <w:t>&lt;&lt;Enter</w:t>
            </w:r>
            <w:r w:rsidR="008966C5" w:rsidRPr="007948F9">
              <w:rPr>
                <w:b/>
                <w:sz w:val="18"/>
                <w:szCs w:val="18"/>
              </w:rPr>
              <w:t xml:space="preserve"> </w:t>
            </w:r>
            <w:r w:rsidR="008966C5">
              <w:rPr>
                <w:b/>
                <w:sz w:val="18"/>
                <w:szCs w:val="18"/>
              </w:rPr>
              <w:t xml:space="preserve">Wrexham </w:t>
            </w:r>
            <w:r w:rsidR="008966C5" w:rsidRPr="007948F9">
              <w:rPr>
                <w:b/>
                <w:sz w:val="18"/>
                <w:szCs w:val="18"/>
              </w:rPr>
              <w:t>Glynd</w:t>
            </w:r>
            <w:r w:rsidR="008966C5" w:rsidRPr="008966C5">
              <w:rPr>
                <w:rFonts w:cstheme="minorHAnsi"/>
                <w:b/>
                <w:sz w:val="18"/>
                <w:szCs w:val="18"/>
              </w:rPr>
              <w:t>ŵ</w:t>
            </w:r>
            <w:r w:rsidR="008966C5" w:rsidRPr="008966C5">
              <w:rPr>
                <w:b/>
                <w:sz w:val="18"/>
                <w:szCs w:val="18"/>
              </w:rPr>
              <w:t>r</w:t>
            </w:r>
            <w:r w:rsidR="008966C5" w:rsidRPr="007948F9">
              <w:rPr>
                <w:b/>
                <w:sz w:val="18"/>
                <w:szCs w:val="18"/>
              </w:rPr>
              <w:t xml:space="preserve"> University module</w:t>
            </w:r>
            <w:r w:rsidR="008966C5">
              <w:rPr>
                <w:b/>
                <w:sz w:val="18"/>
                <w:szCs w:val="18"/>
              </w:rPr>
              <w:t xml:space="preserve"> code/</w:t>
            </w:r>
            <w:r w:rsidR="006D0A34">
              <w:rPr>
                <w:b/>
                <w:sz w:val="18"/>
                <w:szCs w:val="18"/>
              </w:rPr>
              <w:t>qualification</w:t>
            </w:r>
            <w:r w:rsidR="008966C5" w:rsidRPr="007948F9">
              <w:rPr>
                <w:b/>
                <w:sz w:val="18"/>
                <w:szCs w:val="18"/>
              </w:rPr>
              <w:t xml:space="preserve"> title </w:t>
            </w:r>
            <w:r w:rsidR="008966C5">
              <w:rPr>
                <w:b/>
                <w:sz w:val="18"/>
                <w:szCs w:val="18"/>
              </w:rPr>
              <w:t>for which you are claiming exemption here</w:t>
            </w:r>
            <w:r w:rsidR="008966C5" w:rsidRPr="007948F9">
              <w:rPr>
                <w:b/>
                <w:sz w:val="18"/>
                <w:szCs w:val="18"/>
              </w:rPr>
              <w:t>&gt;&gt;</w:t>
            </w:r>
          </w:p>
          <w:p w:rsidR="008966C5" w:rsidRPr="007948F9" w:rsidRDefault="008966C5" w:rsidP="008966C5">
            <w:pPr>
              <w:tabs>
                <w:tab w:val="center" w:pos="4513"/>
                <w:tab w:val="right" w:pos="9026"/>
              </w:tabs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8966C5" w:rsidRPr="007948F9" w:rsidRDefault="008966C5" w:rsidP="006D0A34">
            <w:pPr>
              <w:tabs>
                <w:tab w:val="left" w:pos="1890"/>
              </w:tabs>
              <w:jc w:val="center"/>
              <w:rPr>
                <w:b/>
                <w:color w:val="4F81BD" w:themeColor="accent1"/>
                <w:sz w:val="18"/>
                <w:szCs w:val="18"/>
              </w:rPr>
            </w:pPr>
            <w:r w:rsidRPr="007948F9">
              <w:rPr>
                <w:b/>
                <w:sz w:val="18"/>
                <w:szCs w:val="18"/>
              </w:rPr>
              <w:t xml:space="preserve">&lt;&lt;Enter </w:t>
            </w:r>
            <w:r>
              <w:rPr>
                <w:b/>
                <w:sz w:val="18"/>
                <w:szCs w:val="18"/>
              </w:rPr>
              <w:t>equivalen</w:t>
            </w:r>
            <w:r w:rsidRPr="007948F9">
              <w:rPr>
                <w:b/>
                <w:sz w:val="18"/>
                <w:szCs w:val="18"/>
              </w:rPr>
              <w:t>t module</w:t>
            </w:r>
            <w:r>
              <w:rPr>
                <w:b/>
                <w:sz w:val="18"/>
                <w:szCs w:val="18"/>
              </w:rPr>
              <w:t>/</w:t>
            </w:r>
            <w:r w:rsidR="006D0A34">
              <w:rPr>
                <w:b/>
                <w:sz w:val="18"/>
                <w:szCs w:val="18"/>
              </w:rPr>
              <w:t>qualification</w:t>
            </w:r>
            <w:r w:rsidRPr="007948F9">
              <w:rPr>
                <w:b/>
                <w:sz w:val="18"/>
                <w:szCs w:val="18"/>
              </w:rPr>
              <w:t xml:space="preserve"> previously awarded </w:t>
            </w:r>
            <w:r>
              <w:rPr>
                <w:b/>
                <w:sz w:val="18"/>
                <w:szCs w:val="18"/>
              </w:rPr>
              <w:t xml:space="preserve">here </w:t>
            </w:r>
            <w:r w:rsidRPr="007948F9">
              <w:rPr>
                <w:b/>
                <w:sz w:val="18"/>
                <w:szCs w:val="18"/>
              </w:rPr>
              <w:t>(including</w:t>
            </w:r>
            <w:r>
              <w:rPr>
                <w:b/>
                <w:sz w:val="18"/>
                <w:szCs w:val="18"/>
              </w:rPr>
              <w:t xml:space="preserve"> institution,</w:t>
            </w:r>
            <w:r w:rsidRPr="007948F9">
              <w:rPr>
                <w:b/>
                <w:sz w:val="18"/>
                <w:szCs w:val="18"/>
              </w:rPr>
              <w:t xml:space="preserve"> level and credits)&gt;&gt;</w:t>
            </w:r>
          </w:p>
        </w:tc>
      </w:tr>
      <w:tr w:rsidR="008966C5" w:rsidTr="00165D44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/>
        </w:trPr>
        <w:tc>
          <w:tcPr>
            <w:tcW w:w="6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1.</w:t>
            </w:r>
          </w:p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2.</w:t>
            </w:r>
          </w:p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3.</w:t>
            </w:r>
          </w:p>
          <w:p w:rsidR="008966C5" w:rsidRPr="007948F9" w:rsidRDefault="008966C5" w:rsidP="008966C5">
            <w:pPr>
              <w:tabs>
                <w:tab w:val="center" w:pos="4513"/>
                <w:tab w:val="right" w:pos="9026"/>
              </w:tabs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1.</w:t>
            </w:r>
          </w:p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2.</w:t>
            </w:r>
          </w:p>
          <w:p w:rsidR="008966C5" w:rsidRPr="008966C5" w:rsidRDefault="008966C5" w:rsidP="008966C5">
            <w:pPr>
              <w:rPr>
                <w:b/>
              </w:rPr>
            </w:pPr>
            <w:r w:rsidRPr="008966C5">
              <w:rPr>
                <w:b/>
              </w:rPr>
              <w:t>Learning Outcome 3.</w:t>
            </w:r>
          </w:p>
          <w:p w:rsidR="008966C5" w:rsidRPr="007948F9" w:rsidRDefault="008966C5" w:rsidP="008966C5">
            <w:pPr>
              <w:tabs>
                <w:tab w:val="left" w:pos="1890"/>
              </w:tabs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965779" w:rsidRPr="00965779" w:rsidRDefault="00965779" w:rsidP="00965779"/>
    <w:p w:rsidR="002F397D" w:rsidRDefault="002F397D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DE645E" w:rsidRDefault="00DE645E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860819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  <w:bookmarkStart w:id="0" w:name="_GoBack"/>
      <w:r>
        <w:rPr>
          <w:rFonts w:cs="Arial"/>
          <w:b/>
          <w:iCs/>
          <w:noProof/>
          <w:sz w:val="20"/>
          <w:u w:val="single"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175E90A" wp14:editId="4379E97E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8715375" cy="5467350"/>
                <wp:effectExtent l="0" t="0" r="28575" b="190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5375" cy="5467350"/>
                          <a:chOff x="0" y="0"/>
                          <a:chExt cx="8715375" cy="5467350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0"/>
                            <a:ext cx="8715375" cy="2247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E645E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To be completed by the student:</w:t>
                              </w:r>
                            </w:p>
                            <w:p w:rsidR="00DE645E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  <w:p w:rsidR="00DE645E" w:rsidRPr="00261740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</w:pPr>
                              <w:r w:rsidRPr="00261740"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>Student Declaration</w:t>
                              </w:r>
                              <w:r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b/>
                                  <w:i w:val="0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I confirm that </w:t>
                              </w: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the 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information </w:t>
                              </w: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submitted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on this form is accurate</w:t>
                              </w: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, honest and verifiable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. I have attached </w:t>
                              </w: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evidence of my learning (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a copy of my official transcript/certificate</w:t>
                              </w: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>)</w:t>
                              </w:r>
                              <w:r w:rsidRPr="00261740"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 to support my claim.</w:t>
                              </w: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="Tahoma" w:hAnsi="Tahoma" w:cs="Tahoma"/>
                                  <w:i w:val="0"/>
                                  <w:sz w:val="20"/>
                                  <w:u w:val="single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="Tahoma" w:hAnsi="Tahoma" w:cs="Tahoma"/>
                                  <w:i w:val="0"/>
                                  <w:sz w:val="20"/>
                                  <w:u w:val="single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</w:pPr>
                              <w:r w:rsidRPr="00261740"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 xml:space="preserve">Student </w:t>
                              </w:r>
                              <w:r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  <w:t>signature……………………………………………………………………………………  Date………………………...</w:t>
                              </w: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Emphasis"/>
                                  <w:rFonts w:asciiTheme="minorHAnsi" w:hAnsiTheme="minorHAnsi" w:cstheme="minorHAnsi"/>
                                  <w:i w:val="0"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Emphasis"/>
                                  <w:rFonts w:cs="Arial"/>
                                  <w:i w:val="0"/>
                                  <w:sz w:val="20"/>
                                  <w:szCs w:val="20"/>
                                </w:rPr>
                                <w:t xml:space="preserve">For assistance with this form please contact Academic Quality and Student Governance: </w:t>
                              </w:r>
                              <w:hyperlink r:id="rId10" w:history="1">
                                <w:r w:rsidRPr="00717051">
                                  <w:rPr>
                                    <w:rStyle w:val="Hyperlink"/>
                                    <w:rFonts w:cs="Arial"/>
                                    <w:sz w:val="20"/>
                                    <w:szCs w:val="20"/>
                                  </w:rPr>
                                  <w:t>quality@glyndwr.ac.uk</w:t>
                                </w:r>
                              </w:hyperlink>
                            </w:p>
                            <w:p w:rsidR="00DE645E" w:rsidRDefault="00DE645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0" y="1933575"/>
                            <a:ext cx="8715375" cy="3533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0"/>
                                </w:rPr>
                                <w:t>To be completed by the Programme Leader</w:t>
                              </w: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</w:p>
                            <w:p w:rsidR="00DE645E" w:rsidRPr="00120B66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  <w:r w:rsidRPr="00120B66"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0"/>
                                </w:rPr>
                                <w:t>Key approval criteria for RPL</w:t>
                              </w:r>
                              <w:r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DE645E" w:rsidRPr="00120B66" w:rsidRDefault="00DE645E" w:rsidP="00DE645E">
                              <w:pPr>
                                <w:pStyle w:val="BodyText"/>
                                <w:jc w:val="left"/>
                                <w:rPr>
                                  <w:rStyle w:val="Hyperlink"/>
                                  <w:rFonts w:asciiTheme="minorHAnsi" w:hAnsiTheme="minorHAnsi" w:cstheme="minorHAnsi"/>
                                  <w:color w:val="000000" w:themeColor="text1"/>
                                  <w:sz w:val="20"/>
                                </w:rPr>
                              </w:pP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Match: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there is an appropriate match in terms of curriculum content, level and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volume of study, between the evidence presented and the exemption being sought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Currency: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the learning demonstrated is still current in terms of the exemption being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sought (this will be particularly important in fast moving disciplines where for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instance, consideration might need to be given to the provision of additional evidence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of learning to support certificates more than five years old)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Authenticity: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the evidence of prior study/experience is unambiguously the student’s own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:rsidR="00DE645E" w:rsidRPr="00120B66" w:rsidRDefault="00DE645E" w:rsidP="00DE645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Sufficiency of evidence: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the evidence presented is sufficient to demonstrate the</w:t>
                              </w:r>
                              <w:r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20B66">
                                <w:rPr>
                                  <w:rFonts w:eastAsiaTheme="minorHAnsi" w:cstheme="minorHAnsi"/>
                                  <w:sz w:val="20"/>
                                  <w:szCs w:val="20"/>
                                </w:rPr>
                                <w:t>requirements associated with each of the above criteria</w:t>
                              </w:r>
                              <w:r w:rsidRPr="00120B66">
                                <w:rPr>
                                  <w:rFonts w:eastAsia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>Following review, I</w:t>
                              </w:r>
                              <w:r w:rsidRPr="00120B66"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 xml:space="preserve"> confirm that </w:t>
                              </w:r>
                              <w:r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 xml:space="preserve">this RPL application meets the </w:t>
                              </w:r>
                              <w:r w:rsidRPr="00120B66"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 xml:space="preserve">above criteria </w:t>
                              </w:r>
                              <w:r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>and therefore this</w:t>
                              </w:r>
                              <w:r w:rsidRPr="00120B66"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 xml:space="preserve"> claim is supported.</w:t>
                              </w:r>
                            </w:p>
                            <w:p w:rsidR="00DE645E" w:rsidRPr="00120B66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Default="00DE645E" w:rsidP="00DE645E">
                              <w:pPr>
                                <w:pStyle w:val="BodyText"/>
                                <w:jc w:val="left"/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</w:pPr>
                            </w:p>
                            <w:p w:rsidR="00DE645E" w:rsidRPr="00965779" w:rsidRDefault="00DE645E" w:rsidP="00DE645E">
                              <w:pPr>
                                <w:pStyle w:val="BodyText"/>
                                <w:jc w:val="left"/>
                              </w:pPr>
                              <w:r w:rsidRPr="00120B66"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 xml:space="preserve">Programme </w:t>
                              </w:r>
                              <w:r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>L</w:t>
                              </w:r>
                              <w:r w:rsidRPr="00120B66"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>eader signature…………………………………………………………………….</w:t>
                              </w:r>
                              <w:r>
                                <w:rPr>
                                  <w:rFonts w:asciiTheme="minorHAnsi" w:eastAsiaTheme="minorHAnsi" w:hAnsiTheme="minorHAnsi" w:cstheme="minorHAnsi"/>
                                  <w:bCs/>
                                  <w:sz w:val="20"/>
                                </w:rPr>
                                <w:t xml:space="preserve"> Date………………………………...</w:t>
                              </w:r>
                            </w:p>
                            <w:p w:rsidR="00DE645E" w:rsidRDefault="00DE645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5E90A" id="Group 2" o:spid="_x0000_s1026" style="position:absolute;margin-left:0;margin-top:6.75pt;width:686.25pt;height:430.5pt;z-index:251660288" coordsize="87153,5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width:87153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:rsidR="00DE645E" w:rsidRDefault="00DE645E" w:rsidP="00DE645E">
                        <w:pP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To be completed by the student:</w:t>
                        </w:r>
                      </w:p>
                      <w:p w:rsidR="00DE645E" w:rsidRDefault="00DE645E" w:rsidP="00DE645E">
                        <w:pP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</w:pPr>
                      </w:p>
                      <w:p w:rsidR="00DE645E" w:rsidRDefault="00DE645E" w:rsidP="00DE645E">
                        <w:pP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</w:pPr>
                      </w:p>
                      <w:p w:rsidR="00DE645E" w:rsidRPr="00261740" w:rsidRDefault="00DE645E" w:rsidP="00DE645E">
                        <w:pP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</w:pPr>
                        <w:r w:rsidRPr="00261740"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>Student Declaration</w:t>
                        </w:r>
                        <w:r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r w:rsidRPr="00261740">
                          <w:rPr>
                            <w:rStyle w:val="Emphasis"/>
                            <w:rFonts w:cs="Arial"/>
                            <w:b/>
                            <w:i w:val="0"/>
                            <w:sz w:val="20"/>
                            <w:szCs w:val="20"/>
                          </w:rPr>
                          <w:t xml:space="preserve">- </w:t>
                        </w:r>
                        <w:r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I confirm that </w:t>
                        </w: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the </w:t>
                        </w:r>
                        <w:r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information </w:t>
                        </w: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submitted</w:t>
                        </w:r>
                        <w:r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on this form is accurate</w:t>
                        </w: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, honest and verifiable</w:t>
                        </w:r>
                        <w:r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. I have attached </w:t>
                        </w: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evidence of my learning (</w:t>
                        </w:r>
                        <w:r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a copy of my official transcript/certificate</w:t>
                        </w: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>)</w:t>
                        </w:r>
                        <w:r w:rsidRPr="00261740"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 to support my claim.</w:t>
                        </w: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="Tahoma" w:hAnsi="Tahoma" w:cs="Tahoma"/>
                            <w:i w:val="0"/>
                            <w:sz w:val="20"/>
                            <w:u w:val="single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="Tahoma" w:hAnsi="Tahoma" w:cs="Tahoma"/>
                            <w:i w:val="0"/>
                            <w:sz w:val="20"/>
                            <w:u w:val="single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</w:pPr>
                        <w:r w:rsidRPr="00261740"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 xml:space="preserve">Student </w:t>
                        </w:r>
                        <w:r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  <w:t>signature……………………………………………………………………………………  Date………………………...</w:t>
                        </w: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Emphasis"/>
                            <w:rFonts w:asciiTheme="minorHAnsi" w:hAnsiTheme="minorHAnsi" w:cstheme="minorHAnsi"/>
                            <w:i w:val="0"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Emphasis"/>
                            <w:rFonts w:cs="Arial"/>
                            <w:i w:val="0"/>
                            <w:sz w:val="20"/>
                            <w:szCs w:val="20"/>
                          </w:rPr>
                          <w:t xml:space="preserve">For assistance with this form please contact Academic Quality and Student Governance: </w:t>
                        </w:r>
                        <w:hyperlink r:id="rId11" w:history="1">
                          <w:r w:rsidRPr="00717051">
                            <w:rPr>
                              <w:rStyle w:val="Hyperlink"/>
                              <w:rFonts w:cs="Arial"/>
                              <w:sz w:val="20"/>
                              <w:szCs w:val="20"/>
                            </w:rPr>
                            <w:t>quality@glyndwr.ac.uk</w:t>
                          </w:r>
                        </w:hyperlink>
                      </w:p>
                      <w:p w:rsidR="00DE645E" w:rsidRDefault="00DE645E"/>
                    </w:txbxContent>
                  </v:textbox>
                </v:shape>
                <v:shape id="Text Box 5" o:spid="_x0000_s1028" type="#_x0000_t202" style="position:absolute;top:19335;width:87153;height:35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Hyperlink"/>
                            <w:rFonts w:asciiTheme="minorHAnsi" w:hAnsiTheme="minorHAnsi" w:cstheme="minorHAnsi"/>
                            <w:b/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rStyle w:val="Hyperlink"/>
                            <w:rFonts w:asciiTheme="minorHAnsi" w:hAnsiTheme="minorHAnsi" w:cstheme="minorHAnsi"/>
                            <w:b/>
                            <w:color w:val="000000" w:themeColor="text1"/>
                            <w:sz w:val="20"/>
                          </w:rPr>
                          <w:t>To be completed by the Programme Leader</w:t>
                        </w: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Style w:val="Hyperlink"/>
                            <w:rFonts w:asciiTheme="minorHAnsi" w:hAnsiTheme="minorHAnsi" w:cstheme="minorHAnsi"/>
                            <w:b/>
                            <w:color w:val="000000" w:themeColor="text1"/>
                            <w:sz w:val="20"/>
                          </w:rPr>
                        </w:pPr>
                      </w:p>
                      <w:p w:rsidR="00DE645E" w:rsidRPr="00120B66" w:rsidRDefault="00DE645E" w:rsidP="00DE645E">
                        <w:pPr>
                          <w:pStyle w:val="BodyText"/>
                          <w:jc w:val="left"/>
                          <w:rPr>
                            <w:rStyle w:val="Hyperlink"/>
                            <w:rFonts w:asciiTheme="minorHAnsi" w:hAnsiTheme="minorHAnsi" w:cstheme="minorHAnsi"/>
                            <w:b/>
                            <w:color w:val="000000" w:themeColor="text1"/>
                            <w:sz w:val="20"/>
                          </w:rPr>
                        </w:pPr>
                        <w:r w:rsidRPr="00120B66">
                          <w:rPr>
                            <w:rStyle w:val="Hyperlink"/>
                            <w:rFonts w:asciiTheme="minorHAnsi" w:hAnsiTheme="minorHAnsi" w:cstheme="minorHAnsi"/>
                            <w:b/>
                            <w:color w:val="000000" w:themeColor="text1"/>
                            <w:sz w:val="20"/>
                          </w:rPr>
                          <w:t>Key approval criteria for RPL</w:t>
                        </w:r>
                        <w:r>
                          <w:rPr>
                            <w:rStyle w:val="Hyperlink"/>
                            <w:rFonts w:asciiTheme="minorHAnsi" w:hAnsiTheme="minorHAnsi" w:cs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</w:p>
                      <w:p w:rsidR="00DE645E" w:rsidRPr="00120B66" w:rsidRDefault="00DE645E" w:rsidP="00DE645E">
                        <w:pPr>
                          <w:pStyle w:val="BodyText"/>
                          <w:jc w:val="left"/>
                          <w:rPr>
                            <w:rStyle w:val="Hyperlink"/>
                            <w:rFonts w:asciiTheme="minorHAnsi" w:hAnsiTheme="minorHAnsi" w:cstheme="minorHAnsi"/>
                            <w:color w:val="000000" w:themeColor="text1"/>
                            <w:sz w:val="20"/>
                          </w:rPr>
                        </w:pP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 xml:space="preserve">Match: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there is an appropriate match in terms of curriculum content, level and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volume of study, between the evidence presented and the exemption being sought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.</w:t>
                        </w: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 xml:space="preserve">Currency: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the learning demonstrated is still current in terms of the exemption being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sought (this will be particularly important in fast moving disciplines where for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instance, consideration might need to be given to the provision of additional evidence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of learning to support certificates more than five years old)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.</w:t>
                        </w: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 xml:space="preserve">Authenticity: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the evidence of prior study/experience is unambiguously the student’s own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.</w:t>
                        </w: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</w:pPr>
                      </w:p>
                      <w:p w:rsidR="00DE645E" w:rsidRPr="00120B66" w:rsidRDefault="00DE645E" w:rsidP="00DE645E">
                        <w:pPr>
                          <w:autoSpaceDE w:val="0"/>
                          <w:autoSpaceDN w:val="0"/>
                          <w:adjustRightInd w:val="0"/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 xml:space="preserve">Sufficiency of evidence: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the evidence presented is sufficient to demonstrate the</w:t>
                        </w:r>
                        <w:r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Pr="00120B66">
                          <w:rPr>
                            <w:rFonts w:eastAsiaTheme="minorHAnsi" w:cstheme="minorHAnsi"/>
                            <w:sz w:val="20"/>
                            <w:szCs w:val="20"/>
                          </w:rPr>
                          <w:t>requirements associated with each of the above criteria</w:t>
                        </w:r>
                        <w:r w:rsidRPr="00120B66">
                          <w:rPr>
                            <w:rFonts w:eastAsiaTheme="minorHAnsi" w:cstheme="minorHAnsi"/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  <w:r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>Following review, I</w:t>
                        </w:r>
                        <w:r w:rsidRPr="00120B66"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 xml:space="preserve"> confirm that </w:t>
                        </w:r>
                        <w:r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 xml:space="preserve">this RPL application meets the </w:t>
                        </w:r>
                        <w:r w:rsidRPr="00120B66"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 xml:space="preserve">above criteria </w:t>
                        </w:r>
                        <w:r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>and therefore this</w:t>
                        </w:r>
                        <w:r w:rsidRPr="00120B66"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 xml:space="preserve"> claim is supported.</w:t>
                        </w:r>
                      </w:p>
                      <w:p w:rsidR="00DE645E" w:rsidRPr="00120B66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Default="00DE645E" w:rsidP="00DE645E">
                        <w:pPr>
                          <w:pStyle w:val="BodyText"/>
                          <w:jc w:val="left"/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</w:pPr>
                      </w:p>
                      <w:p w:rsidR="00DE645E" w:rsidRPr="00965779" w:rsidRDefault="00DE645E" w:rsidP="00DE645E">
                        <w:pPr>
                          <w:pStyle w:val="BodyText"/>
                          <w:jc w:val="left"/>
                        </w:pPr>
                        <w:r w:rsidRPr="00120B66"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 xml:space="preserve">Programme </w:t>
                        </w:r>
                        <w:r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>L</w:t>
                        </w:r>
                        <w:r w:rsidRPr="00120B66"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>eader signature…………………………………………………………………….</w:t>
                        </w:r>
                        <w:r>
                          <w:rPr>
                            <w:rFonts w:asciiTheme="minorHAnsi" w:eastAsiaTheme="minorHAnsi" w:hAnsiTheme="minorHAnsi" w:cstheme="minorHAnsi"/>
                            <w:bCs/>
                            <w:sz w:val="20"/>
                          </w:rPr>
                          <w:t xml:space="preserve"> Date………………………………...</w:t>
                        </w:r>
                      </w:p>
                      <w:p w:rsidR="00DE645E" w:rsidRDefault="00DE645E"/>
                    </w:txbxContent>
                  </v:textbox>
                </v:shape>
              </v:group>
            </w:pict>
          </mc:Fallback>
        </mc:AlternateContent>
      </w:r>
      <w:bookmarkEnd w:id="0"/>
    </w:p>
    <w:p w:rsidR="00261740" w:rsidRDefault="00261740" w:rsidP="00120B66">
      <w:pPr>
        <w:pStyle w:val="BodyText"/>
        <w:jc w:val="left"/>
        <w:rPr>
          <w:rStyle w:val="Emphasis"/>
          <w:rFonts w:ascii="Tahoma" w:hAnsi="Tahoma" w:cs="Tahoma"/>
          <w:i w:val="0"/>
          <w:sz w:val="20"/>
          <w:u w:val="single"/>
        </w:rPr>
      </w:pPr>
    </w:p>
    <w:p w:rsidR="00261740" w:rsidRDefault="00261740" w:rsidP="00261740">
      <w:pPr>
        <w:pStyle w:val="BodyText"/>
        <w:jc w:val="left"/>
        <w:rPr>
          <w:rStyle w:val="Hyperlink"/>
          <w:rFonts w:asciiTheme="minorHAnsi" w:hAnsiTheme="minorHAnsi" w:cstheme="minorHAnsi"/>
          <w:b/>
          <w:color w:val="000000" w:themeColor="text1"/>
          <w:sz w:val="20"/>
        </w:rPr>
      </w:pPr>
    </w:p>
    <w:p w:rsidR="00261740" w:rsidRDefault="00261740" w:rsidP="00261740">
      <w:pPr>
        <w:pStyle w:val="BodyText"/>
        <w:jc w:val="left"/>
        <w:rPr>
          <w:rStyle w:val="Hyperlink"/>
          <w:rFonts w:asciiTheme="minorHAnsi" w:hAnsiTheme="minorHAnsi" w:cstheme="minorHAnsi"/>
          <w:b/>
          <w:color w:val="000000" w:themeColor="text1"/>
          <w:sz w:val="20"/>
        </w:rPr>
      </w:pPr>
    </w:p>
    <w:p w:rsidR="00763A05" w:rsidRDefault="00763A05" w:rsidP="00261740">
      <w:pPr>
        <w:rPr>
          <w:rStyle w:val="Emphasis"/>
          <w:rFonts w:cs="Arial"/>
          <w:b/>
          <w:i w:val="0"/>
          <w:sz w:val="20"/>
          <w:szCs w:val="20"/>
          <w:u w:val="single"/>
        </w:rPr>
      </w:pPr>
    </w:p>
    <w:p w:rsidR="00763A05" w:rsidRDefault="00763A05" w:rsidP="00261740">
      <w:pPr>
        <w:rPr>
          <w:rStyle w:val="Emphasis"/>
          <w:rFonts w:cs="Arial"/>
          <w:b/>
          <w:i w:val="0"/>
          <w:sz w:val="20"/>
          <w:szCs w:val="20"/>
          <w:u w:val="single"/>
        </w:rPr>
      </w:pPr>
    </w:p>
    <w:p w:rsidR="00261740" w:rsidRDefault="00261740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DE645E" w:rsidRDefault="00DE645E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927570" w:rsidRDefault="00927570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p w:rsidR="00927570" w:rsidRDefault="00927570" w:rsidP="00120B66">
      <w:pPr>
        <w:pStyle w:val="BodyText"/>
        <w:jc w:val="left"/>
        <w:rPr>
          <w:rFonts w:asciiTheme="minorHAnsi" w:eastAsiaTheme="minorHAnsi" w:hAnsiTheme="minorHAnsi" w:cstheme="minorHAnsi"/>
          <w:bCs/>
          <w:sz w:val="20"/>
        </w:rPr>
      </w:pPr>
    </w:p>
    <w:sectPr w:rsidR="00927570" w:rsidSect="005E76E8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6B1" w:rsidRDefault="003046B1" w:rsidP="002F1595">
      <w:r>
        <w:separator/>
      </w:r>
    </w:p>
  </w:endnote>
  <w:endnote w:type="continuationSeparator" w:id="0">
    <w:p w:rsidR="003046B1" w:rsidRDefault="003046B1" w:rsidP="002F1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36D5" w:rsidRDefault="00E836D5">
    <w:pPr>
      <w:pStyle w:val="Footer"/>
    </w:pPr>
    <w:proofErr w:type="spellStart"/>
    <w:r>
      <w:t>Mae’r</w:t>
    </w:r>
    <w:proofErr w:type="spellEnd"/>
    <w:r>
      <w:t xml:space="preserve"> </w:t>
    </w:r>
    <w:proofErr w:type="spellStart"/>
    <w:r>
      <w:t>ffurflen</w:t>
    </w:r>
    <w:proofErr w:type="spellEnd"/>
    <w:r>
      <w:t xml:space="preserve"> hon </w:t>
    </w:r>
    <w:proofErr w:type="spellStart"/>
    <w:r>
      <w:t>ar</w:t>
    </w:r>
    <w:proofErr w:type="spellEnd"/>
    <w:r>
      <w:t xml:space="preserve"> </w:t>
    </w:r>
    <w:proofErr w:type="spellStart"/>
    <w:r>
      <w:t>gael</w:t>
    </w:r>
    <w:proofErr w:type="spellEnd"/>
    <w:r>
      <w:t xml:space="preserve"> </w:t>
    </w:r>
    <w:proofErr w:type="spellStart"/>
    <w:r>
      <w:t>yn</w:t>
    </w:r>
    <w:proofErr w:type="spellEnd"/>
    <w:r>
      <w:t xml:space="preserve"> y </w:t>
    </w:r>
    <w:proofErr w:type="spellStart"/>
    <w:r>
      <w:t>Gymraeg</w:t>
    </w:r>
    <w:proofErr w:type="spellEnd"/>
    <w:r>
      <w:t>/This form is available in Welsh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6B1" w:rsidRDefault="003046B1" w:rsidP="002F1595">
      <w:r>
        <w:separator/>
      </w:r>
    </w:p>
  </w:footnote>
  <w:footnote w:type="continuationSeparator" w:id="0">
    <w:p w:rsidR="003046B1" w:rsidRDefault="003046B1" w:rsidP="002F1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595" w:rsidRDefault="0091505C">
    <w:pPr>
      <w:pStyle w:val="Header"/>
    </w:pPr>
    <w:r>
      <w:rPr>
        <w:noProof/>
        <w:lang w:val="en-GB" w:eastAsia="en-GB"/>
      </w:rPr>
      <w:drawing>
        <wp:inline distT="0" distB="0" distL="0" distR="0" wp14:anchorId="4240D56D" wp14:editId="4C489CF3">
          <wp:extent cx="2247900" cy="57746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ew logo - bilingu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694" cy="582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</w:r>
    <w:r w:rsidR="00AA7F44">
      <w:tab/>
      <w:t>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0FC9C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EA4EE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53C13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06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FDE16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905B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76D7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6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60FC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EA3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7E7205D"/>
    <w:multiLevelType w:val="hybridMultilevel"/>
    <w:tmpl w:val="C02ABB34"/>
    <w:lvl w:ilvl="0" w:tplc="42E00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CBF"/>
    <w:rsid w:val="000071F7"/>
    <w:rsid w:val="000134FA"/>
    <w:rsid w:val="00023413"/>
    <w:rsid w:val="0002798A"/>
    <w:rsid w:val="00063EEE"/>
    <w:rsid w:val="00083002"/>
    <w:rsid w:val="00087B85"/>
    <w:rsid w:val="0009528C"/>
    <w:rsid w:val="000A01F1"/>
    <w:rsid w:val="000C1163"/>
    <w:rsid w:val="000D2539"/>
    <w:rsid w:val="000F2DF4"/>
    <w:rsid w:val="000F5DB8"/>
    <w:rsid w:val="000F6783"/>
    <w:rsid w:val="00101CD9"/>
    <w:rsid w:val="001059A0"/>
    <w:rsid w:val="00120B66"/>
    <w:rsid w:val="00120C95"/>
    <w:rsid w:val="00136FA7"/>
    <w:rsid w:val="0014663E"/>
    <w:rsid w:val="001564EE"/>
    <w:rsid w:val="00165D44"/>
    <w:rsid w:val="00166FD8"/>
    <w:rsid w:val="00180664"/>
    <w:rsid w:val="00181BF2"/>
    <w:rsid w:val="00185BA5"/>
    <w:rsid w:val="00195009"/>
    <w:rsid w:val="0019779B"/>
    <w:rsid w:val="001B3C25"/>
    <w:rsid w:val="001F626C"/>
    <w:rsid w:val="00204D2B"/>
    <w:rsid w:val="00227DDF"/>
    <w:rsid w:val="00250014"/>
    <w:rsid w:val="00254D4B"/>
    <w:rsid w:val="00261740"/>
    <w:rsid w:val="00275BB5"/>
    <w:rsid w:val="00284722"/>
    <w:rsid w:val="00286F6A"/>
    <w:rsid w:val="00291C8C"/>
    <w:rsid w:val="002A1ECE"/>
    <w:rsid w:val="002A2510"/>
    <w:rsid w:val="002A733C"/>
    <w:rsid w:val="002B4D1D"/>
    <w:rsid w:val="002C10B1"/>
    <w:rsid w:val="002C5405"/>
    <w:rsid w:val="002D222A"/>
    <w:rsid w:val="002D486E"/>
    <w:rsid w:val="002F1595"/>
    <w:rsid w:val="002F397D"/>
    <w:rsid w:val="003046B1"/>
    <w:rsid w:val="003076FD"/>
    <w:rsid w:val="00317005"/>
    <w:rsid w:val="00335259"/>
    <w:rsid w:val="00335D62"/>
    <w:rsid w:val="00377EE5"/>
    <w:rsid w:val="00380F4B"/>
    <w:rsid w:val="003929F1"/>
    <w:rsid w:val="003A11E9"/>
    <w:rsid w:val="003A1B63"/>
    <w:rsid w:val="003A4111"/>
    <w:rsid w:val="003A41A1"/>
    <w:rsid w:val="003B2326"/>
    <w:rsid w:val="003D74AB"/>
    <w:rsid w:val="003F1D46"/>
    <w:rsid w:val="003F2F17"/>
    <w:rsid w:val="00413DE8"/>
    <w:rsid w:val="00437ED0"/>
    <w:rsid w:val="00440CD8"/>
    <w:rsid w:val="00443837"/>
    <w:rsid w:val="00450F66"/>
    <w:rsid w:val="00461739"/>
    <w:rsid w:val="00467865"/>
    <w:rsid w:val="0048685F"/>
    <w:rsid w:val="00494658"/>
    <w:rsid w:val="004A1437"/>
    <w:rsid w:val="004A4198"/>
    <w:rsid w:val="004A54EA"/>
    <w:rsid w:val="004B0578"/>
    <w:rsid w:val="004B59C7"/>
    <w:rsid w:val="004C2FEE"/>
    <w:rsid w:val="004E34C6"/>
    <w:rsid w:val="004E3B04"/>
    <w:rsid w:val="004F62AD"/>
    <w:rsid w:val="00501AE8"/>
    <w:rsid w:val="00504B65"/>
    <w:rsid w:val="005114CE"/>
    <w:rsid w:val="0052122B"/>
    <w:rsid w:val="00537533"/>
    <w:rsid w:val="00542885"/>
    <w:rsid w:val="005557F6"/>
    <w:rsid w:val="00563778"/>
    <w:rsid w:val="005637A4"/>
    <w:rsid w:val="005666F5"/>
    <w:rsid w:val="005A14C4"/>
    <w:rsid w:val="005B4AE2"/>
    <w:rsid w:val="005C12E0"/>
    <w:rsid w:val="005C3D49"/>
    <w:rsid w:val="005E63CC"/>
    <w:rsid w:val="005E76E8"/>
    <w:rsid w:val="005F6E87"/>
    <w:rsid w:val="00607459"/>
    <w:rsid w:val="00613129"/>
    <w:rsid w:val="00617C65"/>
    <w:rsid w:val="006442CF"/>
    <w:rsid w:val="00682881"/>
    <w:rsid w:val="00682C69"/>
    <w:rsid w:val="006908C5"/>
    <w:rsid w:val="006C600B"/>
    <w:rsid w:val="006D0A34"/>
    <w:rsid w:val="006D2635"/>
    <w:rsid w:val="006D779C"/>
    <w:rsid w:val="006E4F63"/>
    <w:rsid w:val="006E729E"/>
    <w:rsid w:val="00717F6C"/>
    <w:rsid w:val="007229D0"/>
    <w:rsid w:val="00746366"/>
    <w:rsid w:val="007602AC"/>
    <w:rsid w:val="00763A05"/>
    <w:rsid w:val="00774B67"/>
    <w:rsid w:val="0078365B"/>
    <w:rsid w:val="00793AC6"/>
    <w:rsid w:val="007948F9"/>
    <w:rsid w:val="007974AB"/>
    <w:rsid w:val="007A71DE"/>
    <w:rsid w:val="007B199B"/>
    <w:rsid w:val="007B6119"/>
    <w:rsid w:val="007B6D95"/>
    <w:rsid w:val="007C08B1"/>
    <w:rsid w:val="007C1DA0"/>
    <w:rsid w:val="007E2A15"/>
    <w:rsid w:val="007E56C4"/>
    <w:rsid w:val="007E6EDB"/>
    <w:rsid w:val="008107D6"/>
    <w:rsid w:val="00835C7A"/>
    <w:rsid w:val="00841645"/>
    <w:rsid w:val="00852EC6"/>
    <w:rsid w:val="008603D5"/>
    <w:rsid w:val="00860819"/>
    <w:rsid w:val="008850B7"/>
    <w:rsid w:val="0088782D"/>
    <w:rsid w:val="008966C5"/>
    <w:rsid w:val="008A0543"/>
    <w:rsid w:val="008B08EF"/>
    <w:rsid w:val="008B24BB"/>
    <w:rsid w:val="008B3373"/>
    <w:rsid w:val="008B57DD"/>
    <w:rsid w:val="008B7081"/>
    <w:rsid w:val="008D40FF"/>
    <w:rsid w:val="008F2D96"/>
    <w:rsid w:val="00902964"/>
    <w:rsid w:val="009126F8"/>
    <w:rsid w:val="0091505C"/>
    <w:rsid w:val="00927570"/>
    <w:rsid w:val="0094790F"/>
    <w:rsid w:val="00965779"/>
    <w:rsid w:val="00966B90"/>
    <w:rsid w:val="009737B7"/>
    <w:rsid w:val="009802C4"/>
    <w:rsid w:val="00981D0B"/>
    <w:rsid w:val="009973A4"/>
    <w:rsid w:val="009976D9"/>
    <w:rsid w:val="00997A3E"/>
    <w:rsid w:val="009A4EA3"/>
    <w:rsid w:val="009A55DC"/>
    <w:rsid w:val="009A5DD4"/>
    <w:rsid w:val="009B6E5E"/>
    <w:rsid w:val="009C220D"/>
    <w:rsid w:val="009D6AEA"/>
    <w:rsid w:val="00A0038B"/>
    <w:rsid w:val="00A211B2"/>
    <w:rsid w:val="00A2727E"/>
    <w:rsid w:val="00A35524"/>
    <w:rsid w:val="00A54743"/>
    <w:rsid w:val="00A74F99"/>
    <w:rsid w:val="00A82BA3"/>
    <w:rsid w:val="00A94ACC"/>
    <w:rsid w:val="00A96366"/>
    <w:rsid w:val="00AA7471"/>
    <w:rsid w:val="00AA7555"/>
    <w:rsid w:val="00AA7F44"/>
    <w:rsid w:val="00AC7179"/>
    <w:rsid w:val="00AD47C2"/>
    <w:rsid w:val="00AE0537"/>
    <w:rsid w:val="00AE6FA4"/>
    <w:rsid w:val="00AF2CBF"/>
    <w:rsid w:val="00B02E19"/>
    <w:rsid w:val="00B03907"/>
    <w:rsid w:val="00B11811"/>
    <w:rsid w:val="00B2445B"/>
    <w:rsid w:val="00B311E1"/>
    <w:rsid w:val="00B4735C"/>
    <w:rsid w:val="00B606D2"/>
    <w:rsid w:val="00B90EC2"/>
    <w:rsid w:val="00BA268F"/>
    <w:rsid w:val="00C079CA"/>
    <w:rsid w:val="00C5330F"/>
    <w:rsid w:val="00C67741"/>
    <w:rsid w:val="00C74647"/>
    <w:rsid w:val="00C76039"/>
    <w:rsid w:val="00C76480"/>
    <w:rsid w:val="00C80AD2"/>
    <w:rsid w:val="00C90A29"/>
    <w:rsid w:val="00C92FD6"/>
    <w:rsid w:val="00C953B3"/>
    <w:rsid w:val="00CA28E6"/>
    <w:rsid w:val="00CA6FEF"/>
    <w:rsid w:val="00CC16C2"/>
    <w:rsid w:val="00CD247C"/>
    <w:rsid w:val="00CD2EDD"/>
    <w:rsid w:val="00CD66E6"/>
    <w:rsid w:val="00D03A13"/>
    <w:rsid w:val="00D042F3"/>
    <w:rsid w:val="00D14E73"/>
    <w:rsid w:val="00D274C1"/>
    <w:rsid w:val="00D36079"/>
    <w:rsid w:val="00D52D35"/>
    <w:rsid w:val="00D6155E"/>
    <w:rsid w:val="00D7779C"/>
    <w:rsid w:val="00D90A75"/>
    <w:rsid w:val="00DA4B5C"/>
    <w:rsid w:val="00DB28FB"/>
    <w:rsid w:val="00DB4CA3"/>
    <w:rsid w:val="00DC47A2"/>
    <w:rsid w:val="00DE1551"/>
    <w:rsid w:val="00DE5A1D"/>
    <w:rsid w:val="00DE645E"/>
    <w:rsid w:val="00DE7FB7"/>
    <w:rsid w:val="00E20DDA"/>
    <w:rsid w:val="00E32A8B"/>
    <w:rsid w:val="00E36054"/>
    <w:rsid w:val="00E37E7B"/>
    <w:rsid w:val="00E41BDE"/>
    <w:rsid w:val="00E46E04"/>
    <w:rsid w:val="00E72327"/>
    <w:rsid w:val="00E836D5"/>
    <w:rsid w:val="00E87396"/>
    <w:rsid w:val="00EB478A"/>
    <w:rsid w:val="00EC42A3"/>
    <w:rsid w:val="00EE6038"/>
    <w:rsid w:val="00EF5D4F"/>
    <w:rsid w:val="00F02A61"/>
    <w:rsid w:val="00F264EB"/>
    <w:rsid w:val="00F50DCF"/>
    <w:rsid w:val="00F606C4"/>
    <w:rsid w:val="00F6662B"/>
    <w:rsid w:val="00F83033"/>
    <w:rsid w:val="00F966AA"/>
    <w:rsid w:val="00FB3650"/>
    <w:rsid w:val="00FB538F"/>
    <w:rsid w:val="00FC3071"/>
    <w:rsid w:val="00F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E33493BC-7135-47ED-8DB0-C04B09F2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4C4"/>
    <w:rPr>
      <w:rFonts w:asciiTheme="minorHAnsi" w:hAnsiTheme="minorHAnsi"/>
      <w:sz w:val="16"/>
      <w:szCs w:val="24"/>
    </w:rPr>
  </w:style>
  <w:style w:type="paragraph" w:styleId="Heading1">
    <w:name w:val="heading 1"/>
    <w:basedOn w:val="Normal"/>
    <w:next w:val="Normal"/>
    <w:qFormat/>
    <w:rsid w:val="00AA7471"/>
    <w:pPr>
      <w:outlineLvl w:val="0"/>
    </w:pPr>
    <w:rPr>
      <w:rFonts w:asciiTheme="majorHAnsi" w:hAnsiTheme="majorHAnsi"/>
      <w:b/>
      <w:caps/>
      <w:sz w:val="18"/>
    </w:rPr>
  </w:style>
  <w:style w:type="paragraph" w:styleId="Heading2">
    <w:name w:val="heading 2"/>
    <w:basedOn w:val="Normal"/>
    <w:next w:val="Normal"/>
    <w:semiHidden/>
    <w:unhideWhenUsed/>
    <w:qFormat/>
    <w:rsid w:val="00AA7471"/>
    <w:pPr>
      <w:outlineLvl w:val="1"/>
    </w:pPr>
    <w:rPr>
      <w:b/>
      <w:caps/>
      <w:sz w:val="18"/>
      <w:szCs w:val="20"/>
    </w:rPr>
  </w:style>
  <w:style w:type="paragraph" w:styleId="Heading3">
    <w:name w:val="heading 3"/>
    <w:basedOn w:val="Normal"/>
    <w:next w:val="Normal"/>
    <w:semiHidden/>
    <w:unhideWhenUsed/>
    <w:qFormat/>
    <w:rsid w:val="000134FA"/>
    <w:pPr>
      <w:spacing w:after="200"/>
      <w:ind w:left="45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02798A"/>
    <w:rPr>
      <w:rFonts w:cs="Tahoma"/>
      <w:szCs w:val="16"/>
    </w:rPr>
  </w:style>
  <w:style w:type="paragraph" w:customStyle="1" w:styleId="Italics">
    <w:name w:val="Italics"/>
    <w:basedOn w:val="Normal"/>
    <w:unhideWhenUsed/>
    <w:qFormat/>
    <w:rsid w:val="008D40FF"/>
    <w:rPr>
      <w:i/>
    </w:rPr>
  </w:style>
  <w:style w:type="paragraph" w:customStyle="1" w:styleId="Disclaimer">
    <w:name w:val="Disclaimer"/>
    <w:basedOn w:val="Normal"/>
    <w:qFormat/>
    <w:rsid w:val="00185BA5"/>
    <w:pPr>
      <w:spacing w:after="80" w:line="288" w:lineRule="auto"/>
    </w:pPr>
  </w:style>
  <w:style w:type="paragraph" w:customStyle="1" w:styleId="CheckBox">
    <w:name w:val="Check Box"/>
    <w:basedOn w:val="Normal"/>
    <w:link w:val="CheckBoxChar"/>
    <w:semiHidden/>
    <w:unhideWhenUsed/>
    <w:rsid w:val="00AA7471"/>
    <w:rPr>
      <w:color w:val="A6A6A6" w:themeColor="background1" w:themeShade="A6"/>
    </w:rPr>
  </w:style>
  <w:style w:type="character" w:customStyle="1" w:styleId="CheckBoxChar">
    <w:name w:val="Check Box Char"/>
    <w:basedOn w:val="DefaultParagraphFont"/>
    <w:link w:val="CheckBox"/>
    <w:semiHidden/>
    <w:rsid w:val="001564EE"/>
    <w:rPr>
      <w:rFonts w:asciiTheme="minorHAnsi" w:hAnsiTheme="minorHAnsi"/>
      <w:color w:val="A6A6A6" w:themeColor="background1" w:themeShade="A6"/>
      <w:sz w:val="16"/>
      <w:szCs w:val="24"/>
    </w:rPr>
  </w:style>
  <w:style w:type="paragraph" w:customStyle="1" w:styleId="CompanyName">
    <w:name w:val="Company Name"/>
    <w:basedOn w:val="Normal"/>
    <w:qFormat/>
    <w:rsid w:val="00AA7471"/>
    <w:rPr>
      <w:b/>
      <w:caps/>
      <w:sz w:val="28"/>
    </w:rPr>
  </w:style>
  <w:style w:type="paragraph" w:styleId="Title">
    <w:name w:val="Title"/>
    <w:basedOn w:val="Normal"/>
    <w:next w:val="Normal"/>
    <w:link w:val="TitleChar"/>
    <w:qFormat/>
    <w:rsid w:val="00AA7471"/>
    <w:pPr>
      <w:spacing w:after="320"/>
    </w:pPr>
    <w:rPr>
      <w:sz w:val="22"/>
    </w:rPr>
  </w:style>
  <w:style w:type="character" w:customStyle="1" w:styleId="TitleChar">
    <w:name w:val="Title Char"/>
    <w:basedOn w:val="DefaultParagraphFont"/>
    <w:link w:val="Title"/>
    <w:rsid w:val="00AA7471"/>
    <w:rPr>
      <w:rFonts w:asciiTheme="minorHAnsi" w:hAnsiTheme="minorHAnsi"/>
      <w:sz w:val="22"/>
      <w:szCs w:val="24"/>
    </w:rPr>
  </w:style>
  <w:style w:type="table" w:styleId="TableGrid">
    <w:name w:val="Table Grid"/>
    <w:basedOn w:val="TableNormal"/>
    <w:rsid w:val="00AA7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qFormat/>
    <w:rsid w:val="001564EE"/>
    <w:pPr>
      <w:jc w:val="right"/>
    </w:pPr>
    <w:rPr>
      <w:bCs/>
      <w:szCs w:val="20"/>
    </w:rPr>
  </w:style>
  <w:style w:type="paragraph" w:styleId="Header">
    <w:name w:val="header"/>
    <w:basedOn w:val="Normal"/>
    <w:link w:val="HeaderChar"/>
    <w:unhideWhenUsed/>
    <w:rsid w:val="002F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F159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2F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F1595"/>
    <w:rPr>
      <w:rFonts w:asciiTheme="minorHAnsi" w:hAnsiTheme="minorHAnsi"/>
      <w:sz w:val="16"/>
      <w:szCs w:val="24"/>
    </w:rPr>
  </w:style>
  <w:style w:type="character" w:styleId="Hyperlink">
    <w:name w:val="Hyperlink"/>
    <w:basedOn w:val="DefaultParagraphFont"/>
    <w:uiPriority w:val="99"/>
    <w:unhideWhenUsed/>
    <w:rsid w:val="00F6662B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D47C2"/>
    <w:rPr>
      <w:color w:val="808080"/>
    </w:rPr>
  </w:style>
  <w:style w:type="character" w:styleId="Emphasis">
    <w:name w:val="Emphasis"/>
    <w:uiPriority w:val="20"/>
    <w:qFormat/>
    <w:rsid w:val="00965779"/>
    <w:rPr>
      <w:i/>
      <w:iCs/>
    </w:rPr>
  </w:style>
  <w:style w:type="paragraph" w:styleId="ListParagraph">
    <w:name w:val="List Paragraph"/>
    <w:basedOn w:val="Normal"/>
    <w:uiPriority w:val="34"/>
    <w:qFormat/>
    <w:rsid w:val="007948F9"/>
    <w:pPr>
      <w:ind w:left="720"/>
    </w:pPr>
    <w:rPr>
      <w:rFonts w:ascii="Times New Roman" w:eastAsia="Calibri" w:hAnsi="Times New Roman"/>
      <w:sz w:val="24"/>
      <w:lang w:val="en-GB"/>
    </w:rPr>
  </w:style>
  <w:style w:type="paragraph" w:styleId="BodyText">
    <w:name w:val="Body Text"/>
    <w:basedOn w:val="Normal"/>
    <w:link w:val="BodyTextChar"/>
    <w:rsid w:val="00120B66"/>
    <w:pPr>
      <w:jc w:val="both"/>
    </w:pPr>
    <w:rPr>
      <w:rFonts w:ascii="Arial" w:hAnsi="Arial"/>
      <w:sz w:val="22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120B66"/>
    <w:rPr>
      <w:rFonts w:ascii="Arial" w:hAnsi="Arial"/>
      <w:sz w:val="22"/>
      <w:lang w:val="en-GB"/>
    </w:rPr>
  </w:style>
  <w:style w:type="character" w:styleId="FollowedHyperlink">
    <w:name w:val="FollowedHyperlink"/>
    <w:basedOn w:val="DefaultParagraphFont"/>
    <w:semiHidden/>
    <w:unhideWhenUsed/>
    <w:rsid w:val="00A547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quality@glyndwr.ac.uk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quality@glyndwr.ac.uk" TargetMode="External"/><Relationship Id="rId4" Type="http://schemas.openxmlformats.org/officeDocument/2006/relationships/styles" Target="styles.xml"/><Relationship Id="rId9" Type="http://schemas.openxmlformats.org/officeDocument/2006/relationships/hyperlink" Target="https://moodle.glyndwr.ac.uk/course/view.php?id=28&amp;section=2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esA2\Desktop\RPL%20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95AF866C754A94BDB92ABE30064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FC8B9-295F-4D02-9321-68A8A4F9E319}"/>
      </w:docPartPr>
      <w:docPartBody>
        <w:p w:rsidR="00724A61" w:rsidRDefault="00977FF4" w:rsidP="00977FF4">
          <w:pPr>
            <w:pStyle w:val="2095AF866C754A94BDB92ABE30064E311"/>
          </w:pPr>
          <w:r w:rsidRPr="000422F2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C9600-FF0F-4A1A-B7B8-6ECF0E328673}"/>
      </w:docPartPr>
      <w:docPartBody>
        <w:p w:rsidR="00E77901" w:rsidRDefault="00B326E3">
          <w:r w:rsidRPr="00C935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F4"/>
    <w:rsid w:val="00724A61"/>
    <w:rsid w:val="00977FF4"/>
    <w:rsid w:val="00B326E3"/>
    <w:rsid w:val="00E7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26E3"/>
    <w:rPr>
      <w:color w:val="808080"/>
    </w:rPr>
  </w:style>
  <w:style w:type="paragraph" w:customStyle="1" w:styleId="A1A7D808F77F4B8AAEB071E118755A7D">
    <w:name w:val="A1A7D808F77F4B8AAEB071E118755A7D"/>
    <w:rsid w:val="00977FF4"/>
  </w:style>
  <w:style w:type="paragraph" w:customStyle="1" w:styleId="2095AF866C754A94BDB92ABE30064E31">
    <w:name w:val="2095AF866C754A94BDB92ABE30064E31"/>
    <w:rsid w:val="00977FF4"/>
    <w:pPr>
      <w:spacing w:after="0" w:line="240" w:lineRule="auto"/>
    </w:pPr>
    <w:rPr>
      <w:rFonts w:eastAsia="Times New Roman" w:cs="Times New Roman"/>
      <w:sz w:val="16"/>
      <w:szCs w:val="24"/>
      <w:lang w:val="en-US" w:eastAsia="en-US"/>
    </w:rPr>
  </w:style>
  <w:style w:type="paragraph" w:customStyle="1" w:styleId="2095AF866C754A94BDB92ABE30064E311">
    <w:name w:val="2095AF866C754A94BDB92ABE30064E311"/>
    <w:rsid w:val="00977FF4"/>
    <w:pPr>
      <w:spacing w:after="0" w:line="240" w:lineRule="auto"/>
    </w:pPr>
    <w:rPr>
      <w:rFonts w:eastAsia="Times New Roman" w:cs="Times New Roman"/>
      <w:sz w:val="16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rm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EB960-F7D3-4F00-9FE1-914263902B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9AA166-C276-4A44-8277-F7841FE27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RPL v2</Template>
  <TotalTime>110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application (2-pp.)</vt:lpstr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application (2-pp.)</dc:title>
  <dc:creator>Andy Jones</dc:creator>
  <cp:keywords/>
  <cp:lastModifiedBy>Katie Davies</cp:lastModifiedBy>
  <cp:revision>42</cp:revision>
  <cp:lastPrinted>2018-01-16T16:11:00Z</cp:lastPrinted>
  <dcterms:created xsi:type="dcterms:W3CDTF">2018-01-15T14:44:00Z</dcterms:created>
  <dcterms:modified xsi:type="dcterms:W3CDTF">2020-01-13T14:50:00Z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TC060888281033</vt:lpwstr>
  </property>
</Properties>
</file>